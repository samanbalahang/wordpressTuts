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0C89" w14:textId="4D9884B0" w:rsidR="00767F42" w:rsidRPr="000F5036" w:rsidRDefault="00BC1BF1" w:rsidP="005B3B17">
      <w:pPr>
        <w:pStyle w:val="Heading2"/>
        <w:rPr>
          <w:bCs w:val="0"/>
        </w:rPr>
      </w:pPr>
      <w:r w:rsidRPr="000F5036">
        <w:rPr>
          <w:rFonts w:hint="cs"/>
          <w:bCs w:val="0"/>
          <w:rtl/>
        </w:rPr>
        <w:t xml:space="preserve">آموزش طراحی تم </w:t>
      </w:r>
      <w:proofErr w:type="spellStart"/>
      <w:r w:rsidRPr="000F5036">
        <w:rPr>
          <w:rFonts w:hint="cs"/>
          <w:bCs w:val="0"/>
          <w:rtl/>
        </w:rPr>
        <w:t>وردپرس</w:t>
      </w:r>
      <w:proofErr w:type="spellEnd"/>
      <w:r w:rsidRPr="000F5036">
        <w:rPr>
          <w:rFonts w:hint="cs"/>
          <w:bCs w:val="0"/>
          <w:rtl/>
        </w:rPr>
        <w:t xml:space="preserve"> براساس تم </w:t>
      </w:r>
      <w:proofErr w:type="spellStart"/>
      <w:r w:rsidRPr="000F5036">
        <w:rPr>
          <w:rFonts w:cs="Kalam"/>
          <w:bCs w:val="0"/>
        </w:rPr>
        <w:t>zibo</w:t>
      </w:r>
      <w:proofErr w:type="spellEnd"/>
    </w:p>
    <w:p w14:paraId="4E6A0D93" w14:textId="74F3F9C5" w:rsidR="00BC1BF1" w:rsidRDefault="00BC1BF1" w:rsidP="005B3B17">
      <w:pPr>
        <w:bidi w:val="0"/>
      </w:pPr>
      <w:hyperlink r:id="rId5" w:history="1">
        <w:r w:rsidRPr="000F5036">
          <w:rPr>
            <w:rStyle w:val="Hyperlink"/>
            <w:b/>
            <w:bCs w:val="0"/>
          </w:rPr>
          <w:t>https://github.com/samanbalahang/zibo</w:t>
        </w:r>
      </w:hyperlink>
    </w:p>
    <w:p w14:paraId="701E684F" w14:textId="26388515" w:rsidR="00F976B4" w:rsidRDefault="00F976B4" w:rsidP="00F976B4">
      <w:pPr>
        <w:pStyle w:val="Heading2"/>
        <w:rPr>
          <w:rtl/>
        </w:rPr>
      </w:pPr>
      <w:proofErr w:type="spellStart"/>
      <w:r>
        <w:rPr>
          <w:rFonts w:hint="cs"/>
          <w:rtl/>
        </w:rPr>
        <w:t>تنظیمات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گیت</w:t>
      </w:r>
      <w:proofErr w:type="spellEnd"/>
      <w:r>
        <w:rPr>
          <w:rFonts w:hint="cs"/>
          <w:rtl/>
        </w:rPr>
        <w:t xml:space="preserve"> برای ارسال های تغییر یافته:</w:t>
      </w:r>
      <w:r>
        <w:rPr>
          <w:rtl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6B4" w:rsidRPr="00F976B4" w14:paraId="2689ADF6" w14:textId="77777777" w:rsidTr="00F976B4">
        <w:tc>
          <w:tcPr>
            <w:tcW w:w="9350" w:type="dxa"/>
          </w:tcPr>
          <w:p w14:paraId="0CFB427A" w14:textId="77777777" w:rsidR="00F976B4" w:rsidRPr="00F976B4" w:rsidRDefault="00F976B4" w:rsidP="00F976B4">
            <w:pPr>
              <w:pStyle w:val="code"/>
              <w:rPr>
                <w:bCs w:val="0"/>
              </w:rPr>
            </w:pPr>
            <w:r w:rsidRPr="00F976B4">
              <w:rPr>
                <w:bCs w:val="0"/>
              </w:rPr>
              <w:t>git status</w:t>
            </w:r>
          </w:p>
          <w:p w14:paraId="7CC0B70F" w14:textId="77777777" w:rsidR="00F976B4" w:rsidRPr="00F976B4" w:rsidRDefault="00F976B4" w:rsidP="00F976B4">
            <w:pPr>
              <w:pStyle w:val="code"/>
              <w:rPr>
                <w:bCs w:val="0"/>
                <w:rtl/>
              </w:rPr>
            </w:pPr>
            <w:r w:rsidRPr="00F976B4">
              <w:rPr>
                <w:bCs w:val="0"/>
              </w:rPr>
              <w:t>git rm -r --</w:t>
            </w:r>
            <w:proofErr w:type="gramStart"/>
            <w:r w:rsidRPr="00F976B4">
              <w:rPr>
                <w:bCs w:val="0"/>
              </w:rPr>
              <w:t>cached .</w:t>
            </w:r>
            <w:proofErr w:type="gramEnd"/>
          </w:p>
          <w:p w14:paraId="038356D9" w14:textId="77777777" w:rsidR="00F976B4" w:rsidRPr="00F976B4" w:rsidRDefault="00F976B4" w:rsidP="00F976B4">
            <w:pPr>
              <w:pStyle w:val="code"/>
              <w:rPr>
                <w:bCs w:val="0"/>
                <w:rtl/>
              </w:rPr>
            </w:pPr>
            <w:r w:rsidRPr="00F976B4">
              <w:rPr>
                <w:bCs w:val="0"/>
              </w:rPr>
              <w:t xml:space="preserve">git </w:t>
            </w:r>
            <w:proofErr w:type="gramStart"/>
            <w:r w:rsidRPr="00F976B4">
              <w:rPr>
                <w:bCs w:val="0"/>
              </w:rPr>
              <w:t>add .</w:t>
            </w:r>
            <w:proofErr w:type="gramEnd"/>
          </w:p>
          <w:p w14:paraId="4C7FFEE1" w14:textId="77777777" w:rsidR="00F976B4" w:rsidRPr="00F976B4" w:rsidRDefault="00F976B4" w:rsidP="00F976B4">
            <w:pPr>
              <w:pStyle w:val="code"/>
              <w:rPr>
                <w:bCs w:val="0"/>
                <w:rtl/>
              </w:rPr>
            </w:pPr>
            <w:r w:rsidRPr="00F976B4">
              <w:rPr>
                <w:bCs w:val="0"/>
              </w:rPr>
              <w:t>git status</w:t>
            </w:r>
          </w:p>
          <w:p w14:paraId="4938E3D8" w14:textId="59135BAB" w:rsidR="00F976B4" w:rsidRPr="00F976B4" w:rsidRDefault="00F976B4" w:rsidP="00F976B4">
            <w:pPr>
              <w:pStyle w:val="code"/>
              <w:rPr>
                <w:rFonts w:hint="cs"/>
                <w:bCs w:val="0"/>
              </w:rPr>
            </w:pPr>
            <w:r w:rsidRPr="00F976B4">
              <w:rPr>
                <w:bCs w:val="0"/>
              </w:rPr>
              <w:t>git commit -m "</w:t>
            </w:r>
            <w:proofErr w:type="gramStart"/>
            <w:r w:rsidRPr="00F976B4">
              <w:rPr>
                <w:bCs w:val="0"/>
              </w:rPr>
              <w:t>Update .</w:t>
            </w:r>
            <w:proofErr w:type="spellStart"/>
            <w:r w:rsidRPr="00F976B4">
              <w:rPr>
                <w:bCs w:val="0"/>
              </w:rPr>
              <w:t>gitignore</w:t>
            </w:r>
            <w:proofErr w:type="spellEnd"/>
            <w:proofErr w:type="gramEnd"/>
            <w:r w:rsidRPr="00F976B4">
              <w:rPr>
                <w:bCs w:val="0"/>
              </w:rPr>
              <w:t xml:space="preserve"> and clean tracked files"</w:t>
            </w:r>
            <w:r w:rsidRPr="00F976B4">
              <w:rPr>
                <w:bCs w:val="0"/>
                <w:rtl/>
              </w:rPr>
              <w:br/>
            </w:r>
            <w:r w:rsidRPr="00F976B4">
              <w:rPr>
                <w:bCs w:val="0"/>
              </w:rPr>
              <w:t>git push -u origin main</w:t>
            </w:r>
            <w:r w:rsidRPr="00F976B4">
              <w:rPr>
                <w:rFonts w:hint="cs"/>
                <w:bCs w:val="0"/>
                <w:rtl/>
              </w:rPr>
              <w:t xml:space="preserve">  </w:t>
            </w:r>
            <w:r w:rsidRPr="00F976B4">
              <w:rPr>
                <w:bCs w:val="0"/>
              </w:rPr>
              <w:t xml:space="preserve"> or </w:t>
            </w:r>
            <w:r w:rsidRPr="00F976B4">
              <w:rPr>
                <w:bCs w:val="0"/>
              </w:rPr>
              <w:t>git push</w:t>
            </w:r>
          </w:p>
        </w:tc>
      </w:tr>
    </w:tbl>
    <w:p w14:paraId="420D1A4F" w14:textId="4BCEF5EA" w:rsidR="00F976B4" w:rsidRDefault="00F976B4" w:rsidP="00F976B4">
      <w:pPr>
        <w:rPr>
          <w:bCs w:val="0"/>
          <w:rtl/>
        </w:rPr>
      </w:pPr>
      <w:r>
        <w:rPr>
          <w:rFonts w:hint="cs"/>
          <w:bCs w:val="0"/>
          <w:rtl/>
        </w:rPr>
        <w:t>برای دفعات بعد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6B4" w14:paraId="14E1F327" w14:textId="77777777" w:rsidTr="00F976B4">
        <w:tc>
          <w:tcPr>
            <w:tcW w:w="9350" w:type="dxa"/>
          </w:tcPr>
          <w:p w14:paraId="793C2EF2" w14:textId="15F40882" w:rsidR="00F976B4" w:rsidRDefault="00F976B4" w:rsidP="00F976B4">
            <w:pPr>
              <w:pStyle w:val="code"/>
              <w:rPr>
                <w:rFonts w:hint="cs"/>
                <w:bCs w:val="0"/>
              </w:rPr>
            </w:pPr>
            <w:r w:rsidRPr="00F976B4">
              <w:t xml:space="preserve">git </w:t>
            </w:r>
            <w:proofErr w:type="gramStart"/>
            <w:r w:rsidRPr="00F976B4">
              <w:t>add .</w:t>
            </w:r>
            <w:proofErr w:type="gramEnd"/>
            <w:r w:rsidRPr="00F976B4">
              <w:br/>
              <w:t>git commit -m "Describe your changes"</w:t>
            </w:r>
            <w:r w:rsidRPr="00F976B4">
              <w:br/>
              <w:t>git push</w:t>
            </w:r>
          </w:p>
        </w:tc>
      </w:tr>
    </w:tbl>
    <w:p w14:paraId="3297022E" w14:textId="6C5FC0DD" w:rsidR="00F976B4" w:rsidRDefault="00F976B4" w:rsidP="00F976B4">
      <w:pPr>
        <w:rPr>
          <w:bCs w:val="0"/>
          <w:rtl/>
        </w:rPr>
      </w:pPr>
      <w:r>
        <w:rPr>
          <w:rFonts w:hint="cs"/>
          <w:bCs w:val="0"/>
          <w:rtl/>
        </w:rPr>
        <w:t xml:space="preserve">نمایش فایل های </w:t>
      </w:r>
      <w:r>
        <w:rPr>
          <w:bCs w:val="0"/>
        </w:rPr>
        <w:t xml:space="preserve">ignore </w:t>
      </w:r>
      <w:r>
        <w:rPr>
          <w:rFonts w:hint="cs"/>
          <w:bCs w:val="0"/>
          <w:rtl/>
        </w:rPr>
        <w:t xml:space="preserve"> شده در </w:t>
      </w:r>
      <w:proofErr w:type="spellStart"/>
      <w:r>
        <w:rPr>
          <w:rFonts w:hint="cs"/>
          <w:bCs w:val="0"/>
          <w:rtl/>
        </w:rPr>
        <w:t>گیت</w:t>
      </w:r>
      <w:proofErr w:type="spellEnd"/>
      <w:r>
        <w:rPr>
          <w:rFonts w:hint="cs"/>
          <w:bCs w:val="0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6B4" w14:paraId="630726AF" w14:textId="77777777" w:rsidTr="00F976B4">
        <w:tc>
          <w:tcPr>
            <w:tcW w:w="9350" w:type="dxa"/>
          </w:tcPr>
          <w:p w14:paraId="3434A769" w14:textId="17CA0869" w:rsidR="00F976B4" w:rsidRDefault="00F976B4" w:rsidP="00F976B4">
            <w:pPr>
              <w:pStyle w:val="code"/>
              <w:rPr>
                <w:rFonts w:hint="cs"/>
                <w:bCs w:val="0"/>
              </w:rPr>
            </w:pPr>
            <w:r w:rsidRPr="00F976B4">
              <w:t>git status --ignored</w:t>
            </w:r>
          </w:p>
        </w:tc>
      </w:tr>
    </w:tbl>
    <w:p w14:paraId="5A0041A4" w14:textId="3A5DBD3F" w:rsidR="00F976B4" w:rsidRDefault="00F976B4" w:rsidP="00F976B4">
      <w:pPr>
        <w:rPr>
          <w:bCs w:val="0"/>
          <w:rtl/>
        </w:rPr>
      </w:pPr>
      <w:r>
        <w:rPr>
          <w:rFonts w:hint="cs"/>
          <w:bCs w:val="0"/>
          <w:rtl/>
        </w:rPr>
        <w:t xml:space="preserve">برای اینکه یک پروژه را روی </w:t>
      </w:r>
      <w:proofErr w:type="spellStart"/>
      <w:r>
        <w:rPr>
          <w:rFonts w:hint="cs"/>
          <w:bCs w:val="0"/>
          <w:rtl/>
        </w:rPr>
        <w:t>دسکتاپ</w:t>
      </w:r>
      <w:proofErr w:type="spellEnd"/>
      <w:r>
        <w:rPr>
          <w:rFonts w:hint="cs"/>
          <w:bCs w:val="0"/>
          <w:rtl/>
        </w:rPr>
        <w:t xml:space="preserve"> شروع کنید و بعد روی </w:t>
      </w:r>
      <w:proofErr w:type="spellStart"/>
      <w:r>
        <w:rPr>
          <w:rFonts w:hint="cs"/>
          <w:bCs w:val="0"/>
          <w:rtl/>
        </w:rPr>
        <w:t>گیت</w:t>
      </w:r>
      <w:proofErr w:type="spellEnd"/>
      <w:r>
        <w:rPr>
          <w:rFonts w:hint="cs"/>
          <w:bCs w:val="0"/>
          <w:rtl/>
        </w:rPr>
        <w:t xml:space="preserve"> </w:t>
      </w:r>
      <w:proofErr w:type="spellStart"/>
      <w:r>
        <w:rPr>
          <w:rFonts w:hint="cs"/>
          <w:bCs w:val="0"/>
          <w:rtl/>
        </w:rPr>
        <w:t>آپلود</w:t>
      </w:r>
      <w:proofErr w:type="spellEnd"/>
      <w:r>
        <w:rPr>
          <w:rFonts w:hint="cs"/>
          <w:bCs w:val="0"/>
          <w:rtl/>
        </w:rPr>
        <w:t xml:space="preserve"> کنید: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6B4" w14:paraId="24AC2E0E" w14:textId="77777777" w:rsidTr="00F976B4">
        <w:tc>
          <w:tcPr>
            <w:tcW w:w="9350" w:type="dxa"/>
          </w:tcPr>
          <w:p w14:paraId="589BBBE0" w14:textId="77777777" w:rsidR="00F976B4" w:rsidRPr="00F976B4" w:rsidRDefault="00F976B4" w:rsidP="00F976B4">
            <w:pPr>
              <w:pStyle w:val="code"/>
            </w:pPr>
            <w:r w:rsidRPr="00F976B4">
              <w:t xml:space="preserve">git </w:t>
            </w:r>
            <w:proofErr w:type="spellStart"/>
            <w:r w:rsidRPr="00F976B4">
              <w:t>init</w:t>
            </w:r>
            <w:proofErr w:type="spellEnd"/>
          </w:p>
          <w:p w14:paraId="69837722" w14:textId="77777777" w:rsidR="00F976B4" w:rsidRPr="00F976B4" w:rsidRDefault="00F976B4" w:rsidP="00F976B4">
            <w:pPr>
              <w:pStyle w:val="code"/>
            </w:pPr>
            <w:r w:rsidRPr="00F976B4">
              <w:t xml:space="preserve">git </w:t>
            </w:r>
            <w:proofErr w:type="gramStart"/>
            <w:r w:rsidRPr="00F976B4">
              <w:t>add .</w:t>
            </w:r>
            <w:proofErr w:type="gramEnd"/>
          </w:p>
          <w:p w14:paraId="737E4FBB" w14:textId="77777777" w:rsidR="00F976B4" w:rsidRPr="00F976B4" w:rsidRDefault="00F976B4" w:rsidP="00F976B4">
            <w:pPr>
              <w:pStyle w:val="code"/>
            </w:pPr>
            <w:r w:rsidRPr="00F976B4">
              <w:t>git commit -m "Initial commit"</w:t>
            </w:r>
          </w:p>
          <w:p w14:paraId="4FC5A6DA" w14:textId="77777777" w:rsidR="00F976B4" w:rsidRPr="00F976B4" w:rsidRDefault="00F976B4" w:rsidP="00F976B4">
            <w:pPr>
              <w:pStyle w:val="code"/>
            </w:pPr>
            <w:r w:rsidRPr="00F976B4">
              <w:t>git branch -M main</w:t>
            </w:r>
          </w:p>
          <w:p w14:paraId="6C9EE504" w14:textId="77777777" w:rsidR="00F976B4" w:rsidRPr="00F976B4" w:rsidRDefault="00F976B4" w:rsidP="00F976B4">
            <w:pPr>
              <w:pStyle w:val="code"/>
            </w:pPr>
            <w:r w:rsidRPr="00F976B4">
              <w:t>git remote add origin https://github.com/USERNAME/REPO.git</w:t>
            </w:r>
          </w:p>
          <w:p w14:paraId="709524A8" w14:textId="26C4B2E8" w:rsidR="00F976B4" w:rsidRDefault="00F976B4" w:rsidP="00F976B4">
            <w:pPr>
              <w:pStyle w:val="code"/>
              <w:rPr>
                <w:rFonts w:hint="cs"/>
                <w:bCs w:val="0"/>
              </w:rPr>
            </w:pPr>
            <w:r w:rsidRPr="00F976B4">
              <w:t>git push -u origin main</w:t>
            </w:r>
          </w:p>
        </w:tc>
      </w:tr>
    </w:tbl>
    <w:p w14:paraId="4B09E7A2" w14:textId="77777777" w:rsidR="00F976B4" w:rsidRPr="000F5036" w:rsidRDefault="00F976B4" w:rsidP="00F976B4">
      <w:pPr>
        <w:rPr>
          <w:rFonts w:hint="cs"/>
          <w:bCs w:val="0"/>
          <w:rtl/>
        </w:rPr>
      </w:pPr>
    </w:p>
    <w:p w14:paraId="12ADDB50" w14:textId="752211FF" w:rsidR="00BC1BF1" w:rsidRDefault="000F5036" w:rsidP="005B3B17">
      <w:pPr>
        <w:rPr>
          <w:rtl/>
        </w:rPr>
      </w:pPr>
      <w:proofErr w:type="spellStart"/>
      <w:r w:rsidRPr="000F5036">
        <w:rPr>
          <w:rFonts w:hint="cs"/>
          <w:rtl/>
        </w:rPr>
        <w:t>فایل</w:t>
      </w:r>
      <w:r w:rsidR="001057E4">
        <w:rPr>
          <w:rFonts w:hint="cs"/>
          <w:rtl/>
        </w:rPr>
        <w:t>‌</w:t>
      </w:r>
      <w:r>
        <w:rPr>
          <w:rFonts w:hint="cs"/>
          <w:rtl/>
        </w:rPr>
        <w:t>های</w:t>
      </w:r>
      <w:proofErr w:type="spellEnd"/>
      <w:r>
        <w:rPr>
          <w:rFonts w:hint="cs"/>
          <w:rtl/>
        </w:rPr>
        <w:t xml:space="preserve"> </w:t>
      </w:r>
    </w:p>
    <w:p w14:paraId="61AB1CC9" w14:textId="444A0357" w:rsidR="001057E4" w:rsidRDefault="001057E4" w:rsidP="005B3B17">
      <w:pPr>
        <w:bidi w:val="0"/>
      </w:pPr>
      <w:r>
        <w:t>Style.css</w:t>
      </w:r>
    </w:p>
    <w:p w14:paraId="48ECCBB5" w14:textId="0EADD320" w:rsidR="001057E4" w:rsidRDefault="001057E4" w:rsidP="005B3B17">
      <w:pPr>
        <w:bidi w:val="0"/>
      </w:pPr>
      <w:proofErr w:type="spellStart"/>
      <w:r>
        <w:t>Function.php</w:t>
      </w:r>
      <w:proofErr w:type="spellEnd"/>
    </w:p>
    <w:p w14:paraId="3D01D700" w14:textId="03C19C31" w:rsidR="001057E4" w:rsidRDefault="001057E4" w:rsidP="005B3B17">
      <w:pPr>
        <w:rPr>
          <w:rtl/>
        </w:rPr>
      </w:pPr>
      <w:r>
        <w:rPr>
          <w:rFonts w:hint="cs"/>
          <w:rtl/>
        </w:rPr>
        <w:t xml:space="preserve">را اضافه کنید. </w:t>
      </w:r>
    </w:p>
    <w:p w14:paraId="345E9760" w14:textId="7B79AC4F" w:rsidR="001057E4" w:rsidRDefault="001057E4" w:rsidP="005B3B17">
      <w:pPr>
        <w:rPr>
          <w:rtl/>
        </w:rPr>
      </w:pPr>
      <w:r>
        <w:rPr>
          <w:rFonts w:hint="cs"/>
          <w:rtl/>
        </w:rPr>
        <w:t xml:space="preserve">ما این قالب را با </w:t>
      </w:r>
      <w:r>
        <w:t>tailwind</w:t>
      </w:r>
      <w:r>
        <w:rPr>
          <w:rFonts w:hint="cs"/>
          <w:rtl/>
        </w:rPr>
        <w:t xml:space="preserve"> میسازیم و از </w:t>
      </w:r>
      <w:proofErr w:type="spellStart"/>
      <w:r>
        <w:rPr>
          <w:rFonts w:hint="cs"/>
          <w:rtl/>
        </w:rPr>
        <w:t>فلکس</w:t>
      </w:r>
      <w:proofErr w:type="spellEnd"/>
      <w:r>
        <w:rPr>
          <w:rFonts w:hint="cs"/>
          <w:rtl/>
        </w:rPr>
        <w:t xml:space="preserve"> برای ستون بندی استفاده خواهیم کرد. </w:t>
      </w:r>
    </w:p>
    <w:p w14:paraId="46FB098B" w14:textId="035F6C1B" w:rsidR="0098629F" w:rsidRDefault="0098629F" w:rsidP="005B3B17">
      <w:pPr>
        <w:rPr>
          <w:rtl/>
        </w:rPr>
      </w:pPr>
      <w:r>
        <w:rPr>
          <w:rFonts w:hint="cs"/>
          <w:rtl/>
        </w:rPr>
        <w:lastRenderedPageBreak/>
        <w:t xml:space="preserve">فایل </w:t>
      </w:r>
      <w:r>
        <w:t>Style.css</w:t>
      </w:r>
      <w:r>
        <w:rPr>
          <w:rFonts w:hint="cs"/>
          <w:rtl/>
        </w:rPr>
        <w:t xml:space="preserve"> ما خالی است و </w:t>
      </w:r>
      <w:r w:rsidR="001D34CF">
        <w:rPr>
          <w:rFonts w:hint="cs"/>
          <w:rtl/>
        </w:rPr>
        <w:t xml:space="preserve">تنها </w:t>
      </w:r>
      <w:proofErr w:type="spellStart"/>
      <w:r>
        <w:rPr>
          <w:rFonts w:hint="cs"/>
          <w:rtl/>
        </w:rPr>
        <w:t>کامنتی</w:t>
      </w:r>
      <w:proofErr w:type="spellEnd"/>
      <w:r>
        <w:rPr>
          <w:rFonts w:hint="cs"/>
          <w:rtl/>
        </w:rPr>
        <w:t xml:space="preserve"> برای معرفی برنامه </w:t>
      </w:r>
      <w:proofErr w:type="spellStart"/>
      <w:r>
        <w:rPr>
          <w:rFonts w:hint="cs"/>
          <w:rtl/>
        </w:rPr>
        <w:t>نویس</w:t>
      </w:r>
      <w:proofErr w:type="spellEnd"/>
      <w:r>
        <w:rPr>
          <w:rFonts w:hint="cs"/>
          <w:rtl/>
        </w:rPr>
        <w:t xml:space="preserve"> دارد. </w:t>
      </w:r>
    </w:p>
    <w:p w14:paraId="77ADBC3C" w14:textId="2DA076B2" w:rsidR="00160A97" w:rsidRDefault="00160A97" w:rsidP="005B3B17">
      <w:pPr>
        <w:rPr>
          <w:rtl/>
        </w:rPr>
      </w:pPr>
      <w:r>
        <w:rPr>
          <w:rFonts w:hint="cs"/>
          <w:rtl/>
        </w:rPr>
        <w:t xml:space="preserve">در </w:t>
      </w:r>
      <w:r w:rsidR="006E37CF">
        <w:rPr>
          <w:rFonts w:hint="cs"/>
          <w:rtl/>
        </w:rPr>
        <w:t xml:space="preserve"> فایل </w:t>
      </w:r>
      <w:proofErr w:type="spellStart"/>
      <w:r w:rsidR="006E37CF">
        <w:t>function.php</w:t>
      </w:r>
      <w:proofErr w:type="spellEnd"/>
      <w:r w:rsidR="006E37CF">
        <w:t xml:space="preserve"> </w:t>
      </w:r>
      <w:r w:rsidR="006E37CF">
        <w:rPr>
          <w:rFonts w:hint="cs"/>
          <w:rtl/>
        </w:rPr>
        <w:t xml:space="preserve"> ما </w:t>
      </w:r>
      <w:proofErr w:type="spellStart"/>
      <w:r w:rsidR="006E37CF">
        <w:rPr>
          <w:rFonts w:hint="cs"/>
          <w:rtl/>
        </w:rPr>
        <w:t>فانکشن</w:t>
      </w:r>
      <w:proofErr w:type="spellEnd"/>
      <w:r w:rsidR="006E37CF">
        <w:rPr>
          <w:rFonts w:hint="cs"/>
          <w:rtl/>
        </w:rPr>
        <w:t xml:space="preserve"> </w:t>
      </w:r>
      <w:proofErr w:type="spellStart"/>
      <w:r w:rsidR="006E37CF">
        <w:rPr>
          <w:rFonts w:hint="cs"/>
          <w:rtl/>
        </w:rPr>
        <w:t>هایی</w:t>
      </w:r>
      <w:proofErr w:type="spellEnd"/>
      <w:r w:rsidR="006E37CF">
        <w:rPr>
          <w:rFonts w:hint="cs"/>
          <w:rtl/>
        </w:rPr>
        <w:t xml:space="preserve"> را تعریف کرده و سپس با دستور </w:t>
      </w:r>
      <w:proofErr w:type="spellStart"/>
      <w:r w:rsidR="006E37CF" w:rsidRPr="006E37CF">
        <w:t>add_action</w:t>
      </w:r>
      <w:proofErr w:type="spellEnd"/>
      <w:r w:rsidR="006E37CF">
        <w:rPr>
          <w:rFonts w:hint="cs"/>
          <w:rtl/>
        </w:rPr>
        <w:t xml:space="preserve"> آنها را به یک </w:t>
      </w:r>
      <w:proofErr w:type="spellStart"/>
      <w:r w:rsidR="006E37CF">
        <w:rPr>
          <w:rFonts w:hint="cs"/>
          <w:rtl/>
        </w:rPr>
        <w:t>هوک</w:t>
      </w:r>
      <w:proofErr w:type="spellEnd"/>
      <w:r w:rsidR="006E37CF">
        <w:rPr>
          <w:rFonts w:hint="cs"/>
          <w:rtl/>
        </w:rPr>
        <w:t>(</w:t>
      </w:r>
      <w:proofErr w:type="spellStart"/>
      <w:r w:rsidR="006E37CF">
        <w:rPr>
          <w:rFonts w:hint="cs"/>
          <w:rtl/>
        </w:rPr>
        <w:t>فانکشن</w:t>
      </w:r>
      <w:proofErr w:type="spellEnd"/>
      <w:r w:rsidR="006E37CF">
        <w:rPr>
          <w:rFonts w:hint="cs"/>
          <w:rtl/>
        </w:rPr>
        <w:t xml:space="preserve">) </w:t>
      </w:r>
      <w:proofErr w:type="spellStart"/>
      <w:r w:rsidR="006E37CF">
        <w:rPr>
          <w:rFonts w:hint="cs"/>
          <w:rtl/>
        </w:rPr>
        <w:t>وردپرسی</w:t>
      </w:r>
      <w:proofErr w:type="spellEnd"/>
      <w:r w:rsidR="006E37CF">
        <w:rPr>
          <w:rFonts w:hint="cs"/>
          <w:rtl/>
        </w:rPr>
        <w:t xml:space="preserve"> وصل میکنیم که به </w:t>
      </w:r>
      <w:proofErr w:type="spellStart"/>
      <w:r w:rsidR="006E37CF">
        <w:rPr>
          <w:rFonts w:hint="cs"/>
          <w:rtl/>
        </w:rPr>
        <w:t>وردپرس</w:t>
      </w:r>
      <w:proofErr w:type="spellEnd"/>
      <w:r w:rsidR="006E37CF">
        <w:rPr>
          <w:rFonts w:hint="cs"/>
          <w:rtl/>
        </w:rPr>
        <w:t xml:space="preserve"> بگوییم میخواهیم </w:t>
      </w:r>
      <w:proofErr w:type="spellStart"/>
      <w:r w:rsidR="006E37CF">
        <w:rPr>
          <w:rFonts w:hint="cs"/>
          <w:rtl/>
        </w:rPr>
        <w:t>فانکشن</w:t>
      </w:r>
      <w:proofErr w:type="spellEnd"/>
      <w:r w:rsidR="006E37CF">
        <w:rPr>
          <w:rFonts w:hint="cs"/>
          <w:rtl/>
        </w:rPr>
        <w:t xml:space="preserve"> ما کی و کجا اجرا شود. </w:t>
      </w:r>
    </w:p>
    <w:p w14:paraId="6E1DDABD" w14:textId="3D4F4B9B" w:rsidR="006E37CF" w:rsidRDefault="006E37CF" w:rsidP="005B3B17">
      <w:pPr>
        <w:rPr>
          <w:rtl/>
        </w:rPr>
      </w:pP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های اصلی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بصورت</w:t>
      </w:r>
      <w:proofErr w:type="spellEnd"/>
      <w:r>
        <w:rPr>
          <w:rFonts w:hint="cs"/>
          <w:rtl/>
        </w:rPr>
        <w:t xml:space="preserve">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:rsidRPr="006E37CF" w14:paraId="525EAB16" w14:textId="77777777" w:rsidTr="006E37CF">
        <w:tc>
          <w:tcPr>
            <w:tcW w:w="9350" w:type="dxa"/>
          </w:tcPr>
          <w:p w14:paraId="2186FB2D" w14:textId="01304AC1" w:rsidR="006E37CF" w:rsidRPr="006E37CF" w:rsidRDefault="006E37CF" w:rsidP="00F976B4">
            <w:pPr>
              <w:pStyle w:val="code"/>
              <w:rPr>
                <w:rtl/>
              </w:rPr>
            </w:pPr>
            <w:r w:rsidRPr="006E37CF">
              <w:t>wp-includes/</w:t>
            </w:r>
            <w:proofErr w:type="spellStart"/>
            <w:r w:rsidRPr="006E37CF">
              <w:t>plugin.php</w:t>
            </w:r>
            <w:proofErr w:type="spellEnd"/>
            <w:r>
              <w:rPr>
                <w:rFonts w:hint="cs"/>
                <w:rtl/>
              </w:rPr>
              <w:t>:</w:t>
            </w:r>
            <w:r w:rsidRPr="006E37CF">
              <w:rPr>
                <w:rtl/>
              </w:rPr>
              <w:br/>
            </w:r>
            <w:proofErr w:type="spellStart"/>
            <w:r w:rsidRPr="006E37CF">
              <w:t>do_</w:t>
            </w:r>
            <w:proofErr w:type="gramStart"/>
            <w:r w:rsidRPr="006E37CF">
              <w:t>action</w:t>
            </w:r>
            <w:proofErr w:type="spellEnd"/>
            <w:r w:rsidRPr="006E37CF">
              <w:t>( '</w:t>
            </w:r>
            <w:proofErr w:type="spellStart"/>
            <w:proofErr w:type="gramEnd"/>
            <w:r w:rsidRPr="006E37CF">
              <w:t>save_post</w:t>
            </w:r>
            <w:proofErr w:type="spellEnd"/>
            <w:r w:rsidRPr="006E37CF">
              <w:t>', $</w:t>
            </w:r>
            <w:proofErr w:type="spellStart"/>
            <w:r w:rsidRPr="006E37CF">
              <w:t>post_ID</w:t>
            </w:r>
            <w:proofErr w:type="spellEnd"/>
            <w:r w:rsidRPr="006E37CF">
              <w:t>, $post, $update );</w:t>
            </w:r>
          </w:p>
        </w:tc>
      </w:tr>
    </w:tbl>
    <w:p w14:paraId="3B805C13" w14:textId="64524A89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ایجاد میشوند و شما میتوانید با </w:t>
      </w:r>
      <w:proofErr w:type="spellStart"/>
      <w:r w:rsidRPr="006E37CF">
        <w:rPr>
          <w:sz w:val="40"/>
          <w:szCs w:val="40"/>
        </w:rPr>
        <w:t>add_action</w:t>
      </w:r>
      <w:proofErr w:type="spellEnd"/>
      <w:r>
        <w:rPr>
          <w:rFonts w:hint="cs"/>
          <w:rtl/>
        </w:rPr>
        <w:t xml:space="preserve"> به آنها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دلخواه خود را الصاق کنید. </w:t>
      </w:r>
    </w:p>
    <w:p w14:paraId="27AEC060" w14:textId="13A5A2B3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ساختار کلی </w:t>
      </w:r>
      <w:proofErr w:type="spellStart"/>
      <w:r>
        <w:t>add_action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14:paraId="4322CBB4" w14:textId="77777777" w:rsidTr="006E37CF">
        <w:tc>
          <w:tcPr>
            <w:tcW w:w="9350" w:type="dxa"/>
          </w:tcPr>
          <w:p w14:paraId="3624F6F4" w14:textId="6134BCA9" w:rsidR="006E37CF" w:rsidRDefault="006E37CF" w:rsidP="00F976B4">
            <w:pPr>
              <w:pStyle w:val="code"/>
            </w:pPr>
            <w:proofErr w:type="spellStart"/>
            <w:r w:rsidRPr="006E37CF">
              <w:t>add_</w:t>
            </w:r>
            <w:proofErr w:type="gramStart"/>
            <w:r w:rsidRPr="006E37CF">
              <w:t>action</w:t>
            </w:r>
            <w:proofErr w:type="spellEnd"/>
            <w:r w:rsidRPr="006E37CF">
              <w:t>( $</w:t>
            </w:r>
            <w:proofErr w:type="gramEnd"/>
            <w:r w:rsidRPr="006E37CF">
              <w:t>hook, $</w:t>
            </w:r>
            <w:proofErr w:type="spellStart"/>
            <w:r w:rsidRPr="006E37CF">
              <w:t>function_to_add</w:t>
            </w:r>
            <w:proofErr w:type="spellEnd"/>
            <w:r w:rsidRPr="006E37CF">
              <w:t>, $priority, $</w:t>
            </w:r>
            <w:proofErr w:type="spellStart"/>
            <w:r w:rsidRPr="006E37CF">
              <w:t>accepted_args</w:t>
            </w:r>
            <w:proofErr w:type="spellEnd"/>
            <w:r w:rsidRPr="006E37CF">
              <w:t xml:space="preserve"> );</w:t>
            </w:r>
          </w:p>
        </w:tc>
      </w:tr>
    </w:tbl>
    <w:p w14:paraId="6DA39CE4" w14:textId="77777777" w:rsidR="006E37CF" w:rsidRPr="006E37CF" w:rsidRDefault="006E37CF" w:rsidP="005B3B17">
      <w:pPr>
        <w:bidi w:val="0"/>
        <w:rPr>
          <w:rtl/>
        </w:rPr>
      </w:pPr>
    </w:p>
    <w:p w14:paraId="750307C2" w14:textId="5C4A7D86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 مثال:</w:t>
      </w:r>
    </w:p>
    <w:p w14:paraId="4CFC378F" w14:textId="0EA2DDD2" w:rsidR="006E37CF" w:rsidRDefault="006E37CF" w:rsidP="005B3B17">
      <w:pPr>
        <w:bidi w:val="0"/>
        <w:rPr>
          <w:rtl/>
        </w:rPr>
      </w:pPr>
      <w:r>
        <w:rPr>
          <w:rFonts w:hint="cs"/>
          <w:rtl/>
        </w:rPr>
        <w:t xml:space="preserve">ما در فایل </w:t>
      </w:r>
      <w:r w:rsidRPr="006E37CF">
        <w:t>wp-includes/</w:t>
      </w:r>
      <w:proofErr w:type="spellStart"/>
      <w:r w:rsidRPr="006E37CF">
        <w:t>plugin.php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14:paraId="6D7A4AEF" w14:textId="77777777" w:rsidTr="006E37CF">
        <w:tc>
          <w:tcPr>
            <w:tcW w:w="9350" w:type="dxa"/>
          </w:tcPr>
          <w:p w14:paraId="32832DA1" w14:textId="2E7139D8" w:rsidR="006E37CF" w:rsidRDefault="006E37CF" w:rsidP="00F976B4">
            <w:pPr>
              <w:pStyle w:val="code"/>
              <w:rPr>
                <w:rtl/>
              </w:rPr>
            </w:pPr>
            <w:proofErr w:type="spellStart"/>
            <w:r w:rsidRPr="006E37CF">
              <w:t>do_</w:t>
            </w:r>
            <w:proofErr w:type="gramStart"/>
            <w:r w:rsidRPr="006E37CF">
              <w:t>action</w:t>
            </w:r>
            <w:proofErr w:type="spellEnd"/>
            <w:r w:rsidRPr="006E37CF">
              <w:t>( '</w:t>
            </w:r>
            <w:proofErr w:type="spellStart"/>
            <w:proofErr w:type="gramEnd"/>
            <w:r w:rsidRPr="006E37CF">
              <w:t>save_post</w:t>
            </w:r>
            <w:proofErr w:type="spellEnd"/>
            <w:r w:rsidRPr="006E37CF">
              <w:t>', $</w:t>
            </w:r>
            <w:proofErr w:type="spellStart"/>
            <w:r w:rsidRPr="006E37CF">
              <w:t>post_ID</w:t>
            </w:r>
            <w:proofErr w:type="spellEnd"/>
            <w:r w:rsidRPr="006E37CF">
              <w:t>, $post, $update );</w:t>
            </w:r>
          </w:p>
        </w:tc>
      </w:tr>
    </w:tbl>
    <w:p w14:paraId="149473EF" w14:textId="315E5DE7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و شما با کمک کد زیر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خود را به این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الصاق خواهید کرد.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:rsidRPr="006E37CF" w14:paraId="290DE78F" w14:textId="77777777" w:rsidTr="006E37CF">
        <w:tc>
          <w:tcPr>
            <w:tcW w:w="9350" w:type="dxa"/>
          </w:tcPr>
          <w:p w14:paraId="41F3804F" w14:textId="77777777" w:rsidR="006E37CF" w:rsidRPr="006E37CF" w:rsidRDefault="006E37CF" w:rsidP="00F976B4">
            <w:pPr>
              <w:pStyle w:val="code"/>
            </w:pPr>
            <w:r w:rsidRPr="006E37CF">
              <w:t>wp-includes/</w:t>
            </w:r>
            <w:proofErr w:type="spellStart"/>
            <w:r w:rsidRPr="006E37CF">
              <w:t>plugin.php</w:t>
            </w:r>
            <w:proofErr w:type="spellEnd"/>
            <w:r w:rsidRPr="006E37CF">
              <w:t>:</w:t>
            </w:r>
          </w:p>
          <w:p w14:paraId="3D881802" w14:textId="7F8641E3" w:rsidR="006E37CF" w:rsidRPr="006E37CF" w:rsidRDefault="006E37CF" w:rsidP="00F976B4">
            <w:pPr>
              <w:pStyle w:val="code"/>
            </w:pPr>
            <w:proofErr w:type="spellStart"/>
            <w:r w:rsidRPr="006E37CF">
              <w:t>add_</w:t>
            </w:r>
            <w:proofErr w:type="gramStart"/>
            <w:r w:rsidRPr="006E37CF">
              <w:t>action</w:t>
            </w:r>
            <w:proofErr w:type="spellEnd"/>
            <w:r w:rsidRPr="006E37CF">
              <w:t>( '</w:t>
            </w:r>
            <w:proofErr w:type="spellStart"/>
            <w:proofErr w:type="gramEnd"/>
            <w:r w:rsidRPr="006E37CF">
              <w:t>save_post</w:t>
            </w:r>
            <w:proofErr w:type="spellEnd"/>
            <w:r w:rsidRPr="006E37CF">
              <w:t>', '</w:t>
            </w:r>
            <w:proofErr w:type="spellStart"/>
            <w:r w:rsidRPr="006E37CF">
              <w:t>wpdocs_my_save_post</w:t>
            </w:r>
            <w:proofErr w:type="spellEnd"/>
            <w:r w:rsidRPr="006E37CF">
              <w:t>', 10, 3 );</w:t>
            </w:r>
          </w:p>
        </w:tc>
      </w:tr>
    </w:tbl>
    <w:p w14:paraId="58A9BA73" w14:textId="5335D420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و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شما هم چیزی شبیه کد زیر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14:paraId="2CE19018" w14:textId="77777777" w:rsidTr="006E37CF">
        <w:tc>
          <w:tcPr>
            <w:tcW w:w="9350" w:type="dxa"/>
          </w:tcPr>
          <w:p w14:paraId="6E190EA9" w14:textId="259EE369" w:rsidR="006E37CF" w:rsidRDefault="006E37CF" w:rsidP="00F976B4">
            <w:pPr>
              <w:pStyle w:val="code"/>
              <w:rPr>
                <w:rtl/>
              </w:rPr>
            </w:pPr>
            <w:r w:rsidRPr="006E37CF">
              <w:t>wp-includes/</w:t>
            </w:r>
            <w:proofErr w:type="spellStart"/>
            <w:r w:rsidRPr="006E37CF">
              <w:t>plugin.php</w:t>
            </w:r>
            <w:proofErr w:type="spellEnd"/>
            <w:r>
              <w:t>:</w:t>
            </w:r>
          </w:p>
          <w:p w14:paraId="0DBEFBFE" w14:textId="71268714" w:rsidR="006E37CF" w:rsidRPr="006E37CF" w:rsidRDefault="006E37CF" w:rsidP="00F976B4">
            <w:pPr>
              <w:pStyle w:val="code"/>
            </w:pPr>
            <w:r w:rsidRPr="006E37CF">
              <w:t xml:space="preserve">function </w:t>
            </w:r>
            <w:proofErr w:type="spellStart"/>
            <w:r w:rsidRPr="006E37CF">
              <w:t>wpdocs_my_save_</w:t>
            </w:r>
            <w:proofErr w:type="gramStart"/>
            <w:r w:rsidRPr="006E37CF">
              <w:t>post</w:t>
            </w:r>
            <w:proofErr w:type="spellEnd"/>
            <w:r w:rsidRPr="006E37CF">
              <w:t>( $</w:t>
            </w:r>
            <w:proofErr w:type="spellStart"/>
            <w:proofErr w:type="gramEnd"/>
            <w:r w:rsidRPr="006E37CF">
              <w:t>post_ID</w:t>
            </w:r>
            <w:proofErr w:type="spellEnd"/>
            <w:r w:rsidRPr="006E37CF">
              <w:t>, $post, $</w:t>
            </w:r>
            <w:proofErr w:type="gramStart"/>
            <w:r w:rsidRPr="006E37CF">
              <w:t>update )</w:t>
            </w:r>
            <w:proofErr w:type="gramEnd"/>
            <w:r w:rsidRPr="006E37CF">
              <w:t xml:space="preserve"> {</w:t>
            </w:r>
          </w:p>
          <w:p w14:paraId="72D5F8E4" w14:textId="77777777" w:rsidR="006E37CF" w:rsidRPr="006E37CF" w:rsidRDefault="006E37CF" w:rsidP="00F976B4">
            <w:pPr>
              <w:pStyle w:val="code"/>
            </w:pPr>
            <w:r w:rsidRPr="006E37CF">
              <w:t>// do stuff here</w:t>
            </w:r>
          </w:p>
          <w:p w14:paraId="6A7530E4" w14:textId="5B86FE12" w:rsidR="006E37CF" w:rsidRDefault="006E37CF" w:rsidP="00F976B4">
            <w:pPr>
              <w:pStyle w:val="code"/>
            </w:pPr>
            <w:r w:rsidRPr="006E37CF">
              <w:t>}</w:t>
            </w:r>
          </w:p>
        </w:tc>
      </w:tr>
    </w:tbl>
    <w:p w14:paraId="5192E073" w14:textId="0853ED25" w:rsidR="006E37CF" w:rsidRDefault="006E37CF" w:rsidP="005B3B17">
      <w:pPr>
        <w:rPr>
          <w:rtl/>
        </w:rPr>
      </w:pPr>
    </w:p>
    <w:p w14:paraId="7910A1F8" w14:textId="0BF21694" w:rsidR="006E37CF" w:rsidRDefault="006E37CF" w:rsidP="005B3B17">
      <w:pPr>
        <w:rPr>
          <w:rtl/>
        </w:rPr>
      </w:pP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های ضروری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که باید آنها را بدانید عبارتند از:</w:t>
      </w:r>
    </w:p>
    <w:p w14:paraId="2A1CF7D3" w14:textId="03F9E647" w:rsidR="006E37CF" w:rsidRDefault="006E37CF" w:rsidP="005B3B17">
      <w:pPr>
        <w:rPr>
          <w:rtl/>
        </w:rPr>
      </w:pPr>
      <w:r>
        <w:rPr>
          <w:rFonts w:hint="cs"/>
          <w:rtl/>
        </w:rPr>
        <w:t>برای توسعه تم: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:rsidRPr="006E37CF" w14:paraId="6F5EFE54" w14:textId="77777777" w:rsidTr="006E37CF">
        <w:tc>
          <w:tcPr>
            <w:tcW w:w="9350" w:type="dxa"/>
          </w:tcPr>
          <w:p w14:paraId="60A134DB" w14:textId="77777777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wp_enqueue_scripts</w:t>
            </w:r>
            <w:proofErr w:type="spellEnd"/>
            <w:r w:rsidRPr="00897BDF">
              <w:t>', '</w:t>
            </w:r>
            <w:proofErr w:type="spellStart"/>
            <w:r w:rsidRPr="00897BDF">
              <w:t>my_theme_scripts</w:t>
            </w:r>
            <w:proofErr w:type="spellEnd"/>
            <w:r w:rsidRPr="00897BDF">
              <w:t>');</w:t>
            </w:r>
          </w:p>
          <w:p w14:paraId="23759ACA" w14:textId="77777777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after_setup_theme</w:t>
            </w:r>
            <w:proofErr w:type="spellEnd"/>
            <w:r w:rsidRPr="00897BDF">
              <w:t>', '</w:t>
            </w:r>
            <w:proofErr w:type="spellStart"/>
            <w:r w:rsidRPr="00897BDF">
              <w:t>my_theme_setup</w:t>
            </w:r>
            <w:proofErr w:type="spellEnd"/>
            <w:r w:rsidRPr="00897BDF">
              <w:t>');</w:t>
            </w:r>
          </w:p>
          <w:p w14:paraId="00A259E3" w14:textId="71BFFA11" w:rsidR="006E37CF" w:rsidRPr="00897BDF" w:rsidRDefault="006E37CF" w:rsidP="00F976B4">
            <w:pPr>
              <w:pStyle w:val="code"/>
            </w:pPr>
            <w:proofErr w:type="spellStart"/>
            <w:r w:rsidRPr="00897BDF">
              <w:lastRenderedPageBreak/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widgets_init</w:t>
            </w:r>
            <w:proofErr w:type="spellEnd"/>
            <w:r w:rsidRPr="00897BDF">
              <w:t>', '</w:t>
            </w:r>
            <w:proofErr w:type="spellStart"/>
            <w:r w:rsidRPr="00897BDF">
              <w:t>my_widgets</w:t>
            </w:r>
            <w:proofErr w:type="spellEnd"/>
            <w:r w:rsidRPr="00897BDF">
              <w:t>');</w:t>
            </w:r>
          </w:p>
        </w:tc>
      </w:tr>
    </w:tbl>
    <w:p w14:paraId="23EC3DCE" w14:textId="77777777" w:rsidR="006E37CF" w:rsidRDefault="006E37CF" w:rsidP="005B3B17">
      <w:pPr>
        <w:rPr>
          <w:rtl/>
        </w:rPr>
      </w:pPr>
    </w:p>
    <w:p w14:paraId="789C8777" w14:textId="75DDF27E" w:rsidR="006E37CF" w:rsidRDefault="006E37CF" w:rsidP="005B3B17">
      <w:pPr>
        <w:rPr>
          <w:rtl/>
        </w:rPr>
      </w:pPr>
      <w:r>
        <w:rPr>
          <w:rFonts w:hint="cs"/>
          <w:rtl/>
        </w:rPr>
        <w:t xml:space="preserve">برای توسعه </w:t>
      </w:r>
      <w:proofErr w:type="spellStart"/>
      <w:r>
        <w:rPr>
          <w:rFonts w:hint="cs"/>
          <w:rtl/>
        </w:rPr>
        <w:t>پلاگین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:rsidRPr="00897BDF" w14:paraId="5D717D82" w14:textId="77777777" w:rsidTr="006E37CF">
        <w:tc>
          <w:tcPr>
            <w:tcW w:w="9350" w:type="dxa"/>
          </w:tcPr>
          <w:p w14:paraId="743017C1" w14:textId="77777777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init</w:t>
            </w:r>
            <w:proofErr w:type="spellEnd"/>
            <w:r w:rsidRPr="00897BDF">
              <w:t>', '</w:t>
            </w:r>
            <w:proofErr w:type="spellStart"/>
            <w:r w:rsidRPr="00897BDF">
              <w:t>my_plugin_init</w:t>
            </w:r>
            <w:proofErr w:type="spellEnd"/>
            <w:r w:rsidRPr="00897BDF">
              <w:t>');</w:t>
            </w:r>
          </w:p>
          <w:p w14:paraId="740C2A8A" w14:textId="77777777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admin_menu</w:t>
            </w:r>
            <w:proofErr w:type="spellEnd"/>
            <w:r w:rsidRPr="00897BDF">
              <w:t>', '</w:t>
            </w:r>
            <w:proofErr w:type="spellStart"/>
            <w:r w:rsidRPr="00897BDF">
              <w:t>my_admin_menu</w:t>
            </w:r>
            <w:proofErr w:type="spellEnd"/>
            <w:r w:rsidRPr="00897BDF">
              <w:t>');</w:t>
            </w:r>
          </w:p>
          <w:p w14:paraId="562B7D44" w14:textId="11C8F1D6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admin_init</w:t>
            </w:r>
            <w:proofErr w:type="spellEnd"/>
            <w:r w:rsidRPr="00897BDF">
              <w:t>', '</w:t>
            </w:r>
            <w:proofErr w:type="spellStart"/>
            <w:r w:rsidRPr="00897BDF">
              <w:t>my_admin_init</w:t>
            </w:r>
            <w:proofErr w:type="spellEnd"/>
            <w:r w:rsidRPr="00897BDF">
              <w:t>');</w:t>
            </w:r>
          </w:p>
        </w:tc>
      </w:tr>
    </w:tbl>
    <w:p w14:paraId="26E075A6" w14:textId="1C8AE88F" w:rsidR="006E37CF" w:rsidRDefault="006E37CF" w:rsidP="005B3B17">
      <w:pPr>
        <w:rPr>
          <w:rtl/>
        </w:rPr>
      </w:pPr>
      <w:r>
        <w:rPr>
          <w:rFonts w:hint="cs"/>
          <w:rtl/>
        </w:rPr>
        <w:t>برای محتوا و پست ها: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14:paraId="2859076E" w14:textId="77777777" w:rsidTr="006E37CF">
        <w:tc>
          <w:tcPr>
            <w:tcW w:w="9350" w:type="dxa"/>
          </w:tcPr>
          <w:p w14:paraId="0F46C0A4" w14:textId="55E50E6B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save_post</w:t>
            </w:r>
            <w:proofErr w:type="spellEnd"/>
            <w:r w:rsidRPr="00897BDF">
              <w:t>', '</w:t>
            </w:r>
            <w:proofErr w:type="spellStart"/>
            <w:r w:rsidRPr="00897BDF">
              <w:t>my_save_post</w:t>
            </w:r>
            <w:proofErr w:type="spellEnd"/>
            <w:r w:rsidRPr="00897BDF">
              <w:t>');</w:t>
            </w:r>
            <w:r w:rsidRPr="00897BDF">
              <w:br/>
            </w: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wp_insert_post</w:t>
            </w:r>
            <w:proofErr w:type="spellEnd"/>
            <w:r w:rsidRPr="00897BDF">
              <w:t>', '</w:t>
            </w:r>
            <w:proofErr w:type="spellStart"/>
            <w:r w:rsidRPr="00897BDF">
              <w:t>my_insert_post</w:t>
            </w:r>
            <w:proofErr w:type="spellEnd"/>
            <w:r w:rsidRPr="00897BDF">
              <w:t>');</w:t>
            </w:r>
          </w:p>
        </w:tc>
      </w:tr>
    </w:tbl>
    <w:p w14:paraId="18424F6F" w14:textId="77777777" w:rsidR="006E37CF" w:rsidRDefault="006E37CF" w:rsidP="005B3B17">
      <w:pPr>
        <w:bidi w:val="0"/>
        <w:rPr>
          <w:rtl/>
        </w:rPr>
      </w:pPr>
    </w:p>
    <w:p w14:paraId="42138C70" w14:textId="35CAC5C0" w:rsidR="006E37CF" w:rsidRDefault="006E37CF" w:rsidP="005B3B17">
      <w:pPr>
        <w:rPr>
          <w:rtl/>
        </w:rPr>
      </w:pPr>
      <w:r>
        <w:rPr>
          <w:rFonts w:hint="cs"/>
          <w:rtl/>
        </w:rPr>
        <w:t>برای احراز هویت کاربر: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7CF" w:rsidRPr="00897BDF" w14:paraId="7770441F" w14:textId="77777777" w:rsidTr="006E37CF">
        <w:tc>
          <w:tcPr>
            <w:tcW w:w="9350" w:type="dxa"/>
          </w:tcPr>
          <w:p w14:paraId="25ED446C" w14:textId="77777777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user_register</w:t>
            </w:r>
            <w:proofErr w:type="spellEnd"/>
            <w:r w:rsidRPr="00897BDF">
              <w:t>', '</w:t>
            </w:r>
            <w:proofErr w:type="spellStart"/>
            <w:r w:rsidRPr="00897BDF">
              <w:t>my_user_register</w:t>
            </w:r>
            <w:proofErr w:type="spellEnd"/>
            <w:r w:rsidRPr="00897BDF">
              <w:t>');</w:t>
            </w:r>
          </w:p>
          <w:p w14:paraId="45B97953" w14:textId="1A66A373" w:rsidR="006E37CF" w:rsidRPr="00897BDF" w:rsidRDefault="006E37C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wp_login</w:t>
            </w:r>
            <w:proofErr w:type="spellEnd"/>
            <w:r w:rsidRPr="00897BDF">
              <w:t>', '</w:t>
            </w:r>
            <w:proofErr w:type="spellStart"/>
            <w:r w:rsidRPr="00897BDF">
              <w:t>my_login</w:t>
            </w:r>
            <w:proofErr w:type="spellEnd"/>
            <w:r w:rsidRPr="00897BDF">
              <w:t>');</w:t>
            </w:r>
          </w:p>
        </w:tc>
      </w:tr>
    </w:tbl>
    <w:p w14:paraId="103D1125" w14:textId="731F082C" w:rsidR="006E37CF" w:rsidRDefault="00EA548C" w:rsidP="005B3B17">
      <w:pPr>
        <w:rPr>
          <w:rtl/>
        </w:rPr>
      </w:pPr>
      <w:r>
        <w:rPr>
          <w:rFonts w:hint="cs"/>
          <w:rtl/>
        </w:rPr>
        <w:t xml:space="preserve">برای </w:t>
      </w:r>
      <w:proofErr w:type="spellStart"/>
      <w:r>
        <w:rPr>
          <w:rFonts w:hint="cs"/>
          <w:rtl/>
        </w:rPr>
        <w:t>ووکامرس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48C" w:rsidRPr="00897BDF" w14:paraId="6996B8F0" w14:textId="77777777" w:rsidTr="00EA548C">
        <w:tc>
          <w:tcPr>
            <w:tcW w:w="9350" w:type="dxa"/>
          </w:tcPr>
          <w:p w14:paraId="0D9F088E" w14:textId="77777777" w:rsidR="00EA548C" w:rsidRPr="00897BDF" w:rsidRDefault="00EA548C" w:rsidP="00F976B4">
            <w:pPr>
              <w:pStyle w:val="code"/>
            </w:pPr>
            <w:proofErr w:type="spellStart"/>
            <w:r w:rsidRPr="00897BDF">
              <w:t>add_action</w:t>
            </w:r>
            <w:proofErr w:type="spellEnd"/>
            <w:r w:rsidRPr="00897BDF">
              <w:t>('</w:t>
            </w:r>
            <w:proofErr w:type="spellStart"/>
            <w:r w:rsidRPr="00897BDF">
              <w:t>woocommerce_before_shop_loop</w:t>
            </w:r>
            <w:proofErr w:type="spellEnd"/>
            <w:r w:rsidRPr="00897BDF">
              <w:t>');</w:t>
            </w:r>
          </w:p>
          <w:p w14:paraId="2917F3C6" w14:textId="77777777" w:rsidR="00EA548C" w:rsidRPr="00897BDF" w:rsidRDefault="00EA548C" w:rsidP="00F976B4">
            <w:pPr>
              <w:pStyle w:val="code"/>
            </w:pPr>
            <w:proofErr w:type="spellStart"/>
            <w:r w:rsidRPr="00897BDF">
              <w:t>add_action</w:t>
            </w:r>
            <w:proofErr w:type="spellEnd"/>
            <w:r w:rsidRPr="00897BDF">
              <w:t>('</w:t>
            </w:r>
            <w:proofErr w:type="spellStart"/>
            <w:r w:rsidRPr="00897BDF">
              <w:t>woocommerce_after_shop_loop</w:t>
            </w:r>
            <w:proofErr w:type="spellEnd"/>
            <w:r w:rsidRPr="00897BDF">
              <w:t>');</w:t>
            </w:r>
          </w:p>
          <w:p w14:paraId="16EFC8A7" w14:textId="77777777" w:rsidR="00EA548C" w:rsidRPr="00897BDF" w:rsidRDefault="00EA548C" w:rsidP="00F976B4">
            <w:pPr>
              <w:pStyle w:val="code"/>
            </w:pPr>
            <w:proofErr w:type="spellStart"/>
            <w:r w:rsidRPr="00897BDF">
              <w:t>add_action</w:t>
            </w:r>
            <w:proofErr w:type="spellEnd"/>
            <w:r w:rsidRPr="00897BDF">
              <w:t>('</w:t>
            </w:r>
            <w:proofErr w:type="spellStart"/>
            <w:r w:rsidRPr="00897BDF">
              <w:t>woocommerce_before_single_product</w:t>
            </w:r>
            <w:proofErr w:type="spellEnd"/>
            <w:r w:rsidRPr="00897BDF">
              <w:t>');</w:t>
            </w:r>
          </w:p>
          <w:p w14:paraId="07F15A5B" w14:textId="77777777" w:rsidR="00EA548C" w:rsidRPr="00897BDF" w:rsidRDefault="00EA548C" w:rsidP="00F976B4">
            <w:pPr>
              <w:pStyle w:val="code"/>
            </w:pPr>
            <w:proofErr w:type="spellStart"/>
            <w:r w:rsidRPr="00897BDF">
              <w:t>add_action</w:t>
            </w:r>
            <w:proofErr w:type="spellEnd"/>
            <w:r w:rsidRPr="00897BDF">
              <w:t>('</w:t>
            </w:r>
            <w:proofErr w:type="spellStart"/>
            <w:r w:rsidRPr="00897BDF">
              <w:t>woocommerce_after_single_product</w:t>
            </w:r>
            <w:proofErr w:type="spellEnd"/>
            <w:r w:rsidRPr="00897BDF">
              <w:t>');</w:t>
            </w:r>
          </w:p>
          <w:p w14:paraId="0F0FBB72" w14:textId="51240490" w:rsidR="00EA548C" w:rsidRPr="00897BDF" w:rsidRDefault="00EA548C" w:rsidP="00F976B4">
            <w:pPr>
              <w:pStyle w:val="code"/>
            </w:pPr>
            <w:proofErr w:type="spellStart"/>
            <w:r w:rsidRPr="00897BDF">
              <w:t>add_action</w:t>
            </w:r>
            <w:proofErr w:type="spellEnd"/>
            <w:r w:rsidRPr="00897BDF">
              <w:t>('</w:t>
            </w:r>
            <w:proofErr w:type="spellStart"/>
            <w:r w:rsidRPr="00897BDF">
              <w:t>woocommerce_checkout_order_processed</w:t>
            </w:r>
            <w:proofErr w:type="spellEnd"/>
            <w:r w:rsidRPr="00897BDF">
              <w:t>');</w:t>
            </w:r>
          </w:p>
        </w:tc>
      </w:tr>
    </w:tbl>
    <w:p w14:paraId="1D2D0D04" w14:textId="5A69276A" w:rsidR="00EA548C" w:rsidRDefault="00EA548C" w:rsidP="005B3B17">
      <w:proofErr w:type="spellStart"/>
      <w:r>
        <w:rPr>
          <w:rFonts w:hint="cs"/>
          <w:rtl/>
        </w:rPr>
        <w:t>لایف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سایکل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: </w:t>
      </w:r>
    </w:p>
    <w:p w14:paraId="70C727C0" w14:textId="5B4B22C6" w:rsidR="00EA548C" w:rsidRDefault="00EA548C" w:rsidP="005B3B17">
      <w:pPr>
        <w:rPr>
          <w:rtl/>
        </w:rPr>
      </w:pPr>
      <w:proofErr w:type="spellStart"/>
      <w:r>
        <w:rPr>
          <w:rFonts w:hint="cs"/>
          <w:rtl/>
        </w:rPr>
        <w:t>لایف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سایکل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اتفاقاتی است که از لحظه ایی که کاربر یک سایت </w:t>
      </w:r>
      <w:proofErr w:type="spellStart"/>
      <w:r>
        <w:rPr>
          <w:rFonts w:hint="cs"/>
          <w:rtl/>
        </w:rPr>
        <w:t>وردپرسی</w:t>
      </w:r>
      <w:proofErr w:type="spellEnd"/>
      <w:r>
        <w:rPr>
          <w:rFonts w:hint="cs"/>
          <w:rtl/>
        </w:rPr>
        <w:t xml:space="preserve"> را میبیند در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رخ میدهد. از لحظه درخواست یک </w:t>
      </w:r>
      <w:proofErr w:type="spellStart"/>
      <w:r>
        <w:rPr>
          <w:rFonts w:hint="cs"/>
          <w:rtl/>
        </w:rPr>
        <w:t>پیج</w:t>
      </w:r>
      <w:proofErr w:type="spellEnd"/>
      <w:r>
        <w:rPr>
          <w:rFonts w:hint="cs"/>
          <w:rtl/>
        </w:rPr>
        <w:t xml:space="preserve"> تا نمایش آن به </w:t>
      </w:r>
      <w:proofErr w:type="spellStart"/>
      <w:r>
        <w:rPr>
          <w:rFonts w:hint="cs"/>
          <w:rtl/>
        </w:rPr>
        <w:t>مرورگر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وب</w:t>
      </w:r>
      <w:proofErr w:type="spellEnd"/>
      <w:r>
        <w:rPr>
          <w:rFonts w:hint="cs"/>
          <w:rtl/>
        </w:rPr>
        <w:t xml:space="preserve"> کاربر</w:t>
      </w:r>
    </w:p>
    <w:p w14:paraId="51FBA5FD" w14:textId="1918822E" w:rsidR="00EA548C" w:rsidRDefault="00EA548C" w:rsidP="005B3B17">
      <w:pPr>
        <w:rPr>
          <w:rtl/>
        </w:rPr>
      </w:pPr>
      <w:r>
        <w:rPr>
          <w:rFonts w:hint="cs"/>
          <w:rtl/>
        </w:rPr>
        <w:t xml:space="preserve">تصویر اصلی: زمانیکه کاربری به سایت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48C" w14:paraId="650C4A36" w14:textId="77777777" w:rsidTr="00EA548C">
        <w:tc>
          <w:tcPr>
            <w:tcW w:w="9350" w:type="dxa"/>
          </w:tcPr>
          <w:p w14:paraId="1FD26228" w14:textId="304BA1D3" w:rsidR="00EA548C" w:rsidRPr="00F976B4" w:rsidRDefault="00EA548C" w:rsidP="00F976B4">
            <w:pPr>
              <w:pStyle w:val="code"/>
            </w:pPr>
            <w:r w:rsidRPr="00F976B4">
              <w:t>https://example.com/products/shampoo/</w:t>
            </w:r>
          </w:p>
        </w:tc>
      </w:tr>
    </w:tbl>
    <w:p w14:paraId="26C32D0A" w14:textId="67A5A191" w:rsidR="00EA548C" w:rsidRDefault="00EA548C" w:rsidP="005B3B17">
      <w:pPr>
        <w:rPr>
          <w:rtl/>
        </w:rPr>
      </w:pP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کارهای زیر را انجام میدهد: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48C" w:rsidRPr="00F976B4" w14:paraId="43E59FB5" w14:textId="77777777" w:rsidTr="00EA548C">
        <w:tc>
          <w:tcPr>
            <w:tcW w:w="9350" w:type="dxa"/>
          </w:tcPr>
          <w:p w14:paraId="2442FA28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1. Load WordPress core</w:t>
            </w:r>
          </w:p>
          <w:p w14:paraId="38838462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2. Load plugins</w:t>
            </w:r>
          </w:p>
          <w:p w14:paraId="287A71C1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3. Load theme</w:t>
            </w:r>
          </w:p>
          <w:p w14:paraId="7C6ABDE5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4. Parse the URL</w:t>
            </w:r>
          </w:p>
          <w:p w14:paraId="2603F0A8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5. Query the database</w:t>
            </w:r>
          </w:p>
          <w:p w14:paraId="00341741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6. Decide which template to use</w:t>
            </w:r>
          </w:p>
          <w:p w14:paraId="696CD142" w14:textId="77777777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t>7. Generate HTML</w:t>
            </w:r>
          </w:p>
          <w:p w14:paraId="5A4FD685" w14:textId="0EA4B71C" w:rsidR="00EA548C" w:rsidRPr="00F976B4" w:rsidRDefault="00EA548C" w:rsidP="00F976B4">
            <w:pPr>
              <w:pStyle w:val="code"/>
              <w:rPr>
                <w:b/>
                <w:bCs w:val="0"/>
              </w:rPr>
            </w:pPr>
            <w:r w:rsidRPr="00F976B4">
              <w:rPr>
                <w:b/>
                <w:bCs w:val="0"/>
              </w:rPr>
              <w:lastRenderedPageBreak/>
              <w:t>8. Send HTML to browser</w:t>
            </w:r>
          </w:p>
        </w:tc>
      </w:tr>
    </w:tbl>
    <w:p w14:paraId="63F1FFB2" w14:textId="56C5F401" w:rsidR="00EA548C" w:rsidRDefault="00EA548C" w:rsidP="005B3B17">
      <w:pPr>
        <w:rPr>
          <w:rtl/>
        </w:rPr>
      </w:pPr>
      <w:r>
        <w:rPr>
          <w:rFonts w:hint="cs"/>
          <w:rtl/>
        </w:rPr>
        <w:lastRenderedPageBreak/>
        <w:t xml:space="preserve">در هر مرحله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هوکهایی</w:t>
      </w:r>
      <w:proofErr w:type="spellEnd"/>
      <w:r>
        <w:rPr>
          <w:rFonts w:hint="cs"/>
          <w:rtl/>
        </w:rPr>
        <w:t>(</w:t>
      </w:r>
      <w:proofErr w:type="spellStart"/>
      <w:r>
        <w:rPr>
          <w:rFonts w:hint="cs"/>
          <w:rtl/>
        </w:rPr>
        <w:t>فانکشن‌هایی</w:t>
      </w:r>
      <w:proofErr w:type="spellEnd"/>
      <w:r>
        <w:rPr>
          <w:rFonts w:hint="cs"/>
          <w:rtl/>
        </w:rPr>
        <w:t xml:space="preserve">) را صدا </w:t>
      </w:r>
      <w:proofErr w:type="spellStart"/>
      <w:r>
        <w:rPr>
          <w:rFonts w:hint="cs"/>
          <w:rtl/>
        </w:rPr>
        <w:t>می‌زند</w:t>
      </w:r>
      <w:proofErr w:type="spellEnd"/>
      <w:r>
        <w:rPr>
          <w:rFonts w:hint="cs"/>
          <w:rtl/>
        </w:rPr>
        <w:t xml:space="preserve">. </w:t>
      </w:r>
    </w:p>
    <w:p w14:paraId="2F780F66" w14:textId="57D9AD5E" w:rsidR="00EA548C" w:rsidRDefault="00EA548C" w:rsidP="005B3B17">
      <w:pPr>
        <w:rPr>
          <w:rtl/>
        </w:rPr>
      </w:pPr>
      <w:proofErr w:type="spellStart"/>
      <w:r>
        <w:rPr>
          <w:rFonts w:hint="cs"/>
          <w:rtl/>
        </w:rPr>
        <w:t>لایف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سایکل</w:t>
      </w:r>
      <w:proofErr w:type="spellEnd"/>
      <w:r>
        <w:rPr>
          <w:rFonts w:hint="cs"/>
          <w:rtl/>
        </w:rPr>
        <w:t xml:space="preserve"> ساده شده: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48C" w:rsidRPr="00EA548C" w14:paraId="317A43A6" w14:textId="77777777" w:rsidTr="00EA548C">
        <w:tc>
          <w:tcPr>
            <w:tcW w:w="9350" w:type="dxa"/>
          </w:tcPr>
          <w:p w14:paraId="0E9DC5A9" w14:textId="77777777" w:rsidR="00EA548C" w:rsidRPr="00EA548C" w:rsidRDefault="00EA548C" w:rsidP="00F976B4">
            <w:pPr>
              <w:pStyle w:val="code"/>
            </w:pPr>
            <w:r w:rsidRPr="00EA548C">
              <w:t>Request</w:t>
            </w:r>
          </w:p>
          <w:p w14:paraId="55B48D9B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0AA94968" w14:textId="77777777" w:rsidR="00EA548C" w:rsidRPr="00EA548C" w:rsidRDefault="00EA548C" w:rsidP="00F976B4">
            <w:pPr>
              <w:pStyle w:val="code"/>
            </w:pPr>
            <w:r w:rsidRPr="00EA548C">
              <w:t>mu-plugins</w:t>
            </w:r>
          </w:p>
          <w:p w14:paraId="1B71C2F2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76507F2C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plugins_loaded</w:t>
            </w:r>
            <w:proofErr w:type="spellEnd"/>
          </w:p>
          <w:p w14:paraId="092BC335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6EEC846B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init</w:t>
            </w:r>
            <w:proofErr w:type="spellEnd"/>
          </w:p>
          <w:p w14:paraId="02A0F79C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7447BD29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wp_loaded</w:t>
            </w:r>
            <w:proofErr w:type="spellEnd"/>
          </w:p>
          <w:p w14:paraId="7F30D583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0F7C1108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parse_request</w:t>
            </w:r>
            <w:proofErr w:type="spellEnd"/>
          </w:p>
          <w:p w14:paraId="25A61EEC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70FD145B" w14:textId="77777777" w:rsidR="00EA548C" w:rsidRPr="00EA548C" w:rsidRDefault="00EA548C" w:rsidP="00F976B4">
            <w:pPr>
              <w:pStyle w:val="code"/>
            </w:pPr>
            <w:r w:rsidRPr="00EA548C">
              <w:t>wp</w:t>
            </w:r>
          </w:p>
          <w:p w14:paraId="3802D1FB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5F3E6BD0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template_redirect</w:t>
            </w:r>
            <w:proofErr w:type="spellEnd"/>
          </w:p>
          <w:p w14:paraId="78BAFE66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38BE8837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template_include</w:t>
            </w:r>
            <w:proofErr w:type="spellEnd"/>
          </w:p>
          <w:p w14:paraId="007C74E2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419CBFD8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header.php</w:t>
            </w:r>
            <w:proofErr w:type="spellEnd"/>
          </w:p>
          <w:p w14:paraId="35788EB9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6D08188F" w14:textId="77777777" w:rsidR="00EA548C" w:rsidRPr="00EA548C" w:rsidRDefault="00EA548C" w:rsidP="00F976B4">
            <w:pPr>
              <w:pStyle w:val="code"/>
            </w:pPr>
            <w:r w:rsidRPr="00EA548C">
              <w:t>The Loop</w:t>
            </w:r>
          </w:p>
          <w:p w14:paraId="6AA31F7B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0EFBA381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footer.php</w:t>
            </w:r>
            <w:proofErr w:type="spellEnd"/>
          </w:p>
          <w:p w14:paraId="66BC3BF7" w14:textId="77777777" w:rsidR="00EA548C" w:rsidRPr="00EA548C" w:rsidRDefault="00EA548C" w:rsidP="00F976B4">
            <w:pPr>
              <w:pStyle w:val="code"/>
              <w:rPr>
                <w:rtl/>
              </w:rPr>
            </w:pPr>
            <w:r w:rsidRPr="00EA548C">
              <w:t xml:space="preserve">   </w:t>
            </w:r>
            <w:r w:rsidRPr="00EA548C">
              <w:rPr>
                <w:rFonts w:ascii="Times New Roman" w:hAnsi="Times New Roman" w:cs="Times New Roman"/>
              </w:rPr>
              <w:t>↓</w:t>
            </w:r>
          </w:p>
          <w:p w14:paraId="1EF17DF8" w14:textId="5E556418" w:rsidR="00EA548C" w:rsidRPr="00EA548C" w:rsidRDefault="00EA548C" w:rsidP="00F976B4">
            <w:pPr>
              <w:pStyle w:val="code"/>
            </w:pPr>
            <w:r w:rsidRPr="00EA548C">
              <w:t>Shutdown</w:t>
            </w:r>
          </w:p>
        </w:tc>
      </w:tr>
    </w:tbl>
    <w:p w14:paraId="390B360F" w14:textId="52734D6C" w:rsidR="00EA548C" w:rsidRDefault="00EA548C" w:rsidP="005B3B17">
      <w:pPr>
        <w:pStyle w:val="ListParagraph"/>
        <w:numPr>
          <w:ilvl w:val="0"/>
          <w:numId w:val="1"/>
        </w:numPr>
      </w:pPr>
      <w:proofErr w:type="spellStart"/>
      <w:r>
        <w:rPr>
          <w:rFonts w:hint="cs"/>
          <w:rtl/>
        </w:rPr>
        <w:t>لودشدن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پلاگین</w:t>
      </w:r>
      <w:proofErr w:type="spellEnd"/>
    </w:p>
    <w:p w14:paraId="14C533E5" w14:textId="05019BD7" w:rsidR="00EA548C" w:rsidRDefault="00EA548C" w:rsidP="005B3B17">
      <w:pPr>
        <w:pStyle w:val="ListParagraph"/>
        <w:rPr>
          <w:rtl/>
        </w:rPr>
      </w:pPr>
      <w:r>
        <w:rPr>
          <w:rFonts w:hint="cs"/>
          <w:rtl/>
        </w:rPr>
        <w:t xml:space="preserve">در این مرحله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تمام </w:t>
      </w:r>
      <w:proofErr w:type="spellStart"/>
      <w:r>
        <w:rPr>
          <w:rFonts w:hint="cs"/>
          <w:rtl/>
        </w:rPr>
        <w:t>پلاگین</w:t>
      </w:r>
      <w:proofErr w:type="spellEnd"/>
      <w:r>
        <w:rPr>
          <w:rFonts w:hint="cs"/>
          <w:rtl/>
        </w:rPr>
        <w:t xml:space="preserve"> های فعال را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میکند: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EA548C" w:rsidRPr="00EA548C" w14:paraId="3BCBC44B" w14:textId="77777777" w:rsidTr="00EA548C">
        <w:tc>
          <w:tcPr>
            <w:tcW w:w="9355" w:type="dxa"/>
          </w:tcPr>
          <w:p w14:paraId="4D30294C" w14:textId="77777777" w:rsidR="00EA548C" w:rsidRPr="00EA548C" w:rsidRDefault="00EA548C" w:rsidP="00F976B4">
            <w:pPr>
              <w:pStyle w:val="code"/>
            </w:pPr>
            <w:proofErr w:type="spellStart"/>
            <w:r w:rsidRPr="00EA548C">
              <w:t>add_</w:t>
            </w:r>
            <w:proofErr w:type="gramStart"/>
            <w:r w:rsidRPr="00EA548C">
              <w:t>action</w:t>
            </w:r>
            <w:proofErr w:type="spellEnd"/>
            <w:r w:rsidRPr="00EA548C">
              <w:t>(</w:t>
            </w:r>
            <w:proofErr w:type="gramEnd"/>
            <w:r w:rsidRPr="00EA548C">
              <w:t>'</w:t>
            </w:r>
            <w:proofErr w:type="spellStart"/>
            <w:r w:rsidRPr="00EA548C">
              <w:t>plugins_loaded</w:t>
            </w:r>
            <w:proofErr w:type="spellEnd"/>
            <w:r w:rsidRPr="00EA548C">
              <w:t>', function () {</w:t>
            </w:r>
          </w:p>
          <w:p w14:paraId="4BAD31BC" w14:textId="77777777" w:rsidR="00EA548C" w:rsidRPr="00EA548C" w:rsidRDefault="00EA548C" w:rsidP="00F976B4">
            <w:pPr>
              <w:pStyle w:val="code"/>
            </w:pPr>
            <w:r w:rsidRPr="00EA548C">
              <w:t xml:space="preserve">    </w:t>
            </w:r>
            <w:proofErr w:type="spellStart"/>
            <w:r w:rsidRPr="00EA548C">
              <w:t>error_</w:t>
            </w:r>
            <w:proofErr w:type="gramStart"/>
            <w:r w:rsidRPr="00EA548C">
              <w:t>log</w:t>
            </w:r>
            <w:proofErr w:type="spellEnd"/>
            <w:r w:rsidRPr="00EA548C">
              <w:t>(</w:t>
            </w:r>
            <w:proofErr w:type="gramEnd"/>
            <w:r w:rsidRPr="00EA548C">
              <w:t>'Plugins loaded');</w:t>
            </w:r>
          </w:p>
          <w:p w14:paraId="47DB1BF1" w14:textId="4E59CD11" w:rsidR="00EA548C" w:rsidRPr="00EA548C" w:rsidRDefault="00EA548C" w:rsidP="00F976B4">
            <w:pPr>
              <w:pStyle w:val="code"/>
            </w:pPr>
            <w:r w:rsidRPr="00EA548C">
              <w:t>});</w:t>
            </w:r>
          </w:p>
        </w:tc>
      </w:tr>
    </w:tbl>
    <w:p w14:paraId="2AF68E7C" w14:textId="310C209B" w:rsidR="005034CE" w:rsidRDefault="005034CE" w:rsidP="005B3B17">
      <w:pPr>
        <w:rPr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ها برای موارد زیر صدا زده میشوند:</w:t>
      </w:r>
    </w:p>
    <w:p w14:paraId="2708F5F6" w14:textId="2B3D3313" w:rsidR="005034CE" w:rsidRDefault="005034CE" w:rsidP="005B3B17">
      <w:pPr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کردن کلاس </w:t>
      </w:r>
      <w:proofErr w:type="spellStart"/>
      <w:r>
        <w:rPr>
          <w:rFonts w:hint="cs"/>
          <w:rtl/>
        </w:rPr>
        <w:t>پلاگین</w:t>
      </w:r>
      <w:proofErr w:type="spellEnd"/>
      <w:r>
        <w:rPr>
          <w:rFonts w:hint="cs"/>
          <w:rtl/>
        </w:rPr>
        <w:t xml:space="preserve"> ها</w:t>
      </w:r>
    </w:p>
    <w:p w14:paraId="7219E9E9" w14:textId="627D23E1" w:rsidR="005034CE" w:rsidRDefault="005034CE" w:rsidP="005B3B17">
      <w:pPr>
        <w:rPr>
          <w:rtl/>
        </w:rPr>
      </w:pPr>
      <w:r>
        <w:rPr>
          <w:rtl/>
        </w:rPr>
        <w:tab/>
      </w:r>
      <w:proofErr w:type="spellStart"/>
      <w:r>
        <w:rPr>
          <w:rFonts w:hint="cs"/>
          <w:rtl/>
        </w:rPr>
        <w:t>لودکردن</w:t>
      </w:r>
      <w:proofErr w:type="spellEnd"/>
      <w:r>
        <w:rPr>
          <w:rFonts w:hint="cs"/>
          <w:rtl/>
        </w:rPr>
        <w:t xml:space="preserve"> متن که </w:t>
      </w:r>
      <w:proofErr w:type="spellStart"/>
      <w:r>
        <w:rPr>
          <w:rFonts w:hint="cs"/>
          <w:rtl/>
        </w:rPr>
        <w:t>پلاگین</w:t>
      </w:r>
      <w:proofErr w:type="spellEnd"/>
      <w:r>
        <w:rPr>
          <w:rFonts w:hint="cs"/>
          <w:rtl/>
        </w:rPr>
        <w:t xml:space="preserve"> ها ایجاد میکنند. </w:t>
      </w:r>
    </w:p>
    <w:p w14:paraId="3C06A0C5" w14:textId="6B253622" w:rsidR="005034CE" w:rsidRDefault="005034CE" w:rsidP="005B3B17">
      <w:pPr>
        <w:rPr>
          <w:rtl/>
        </w:rPr>
      </w:pPr>
      <w:r>
        <w:rPr>
          <w:rFonts w:hint="cs"/>
          <w:rtl/>
        </w:rPr>
        <w:t>کارهایی که انجام نمیدهند:</w:t>
      </w:r>
    </w:p>
    <w:p w14:paraId="01D348ED" w14:textId="6AE2FD1C" w:rsidR="005034CE" w:rsidRDefault="005034CE" w:rsidP="005B3B17">
      <w:pPr>
        <w:rPr>
          <w:rtl/>
        </w:rPr>
      </w:pPr>
      <w:r>
        <w:rPr>
          <w:rFonts w:hint="cs"/>
          <w:rtl/>
        </w:rPr>
        <w:lastRenderedPageBreak/>
        <w:t xml:space="preserve">ایجاد </w:t>
      </w:r>
      <w:proofErr w:type="spellStart"/>
      <w:r>
        <w:rPr>
          <w:rFonts w:hint="cs"/>
          <w:rtl/>
        </w:rPr>
        <w:t>کوئری</w:t>
      </w:r>
      <w:proofErr w:type="spellEnd"/>
      <w:r>
        <w:rPr>
          <w:rFonts w:hint="cs"/>
          <w:rtl/>
        </w:rPr>
        <w:t xml:space="preserve"> روی پست ها و </w:t>
      </w:r>
      <w:proofErr w:type="spellStart"/>
      <w:r>
        <w:rPr>
          <w:rFonts w:hint="cs"/>
          <w:rtl/>
        </w:rPr>
        <w:t>ریدایرکت</w:t>
      </w:r>
      <w:proofErr w:type="spellEnd"/>
      <w:r>
        <w:rPr>
          <w:rFonts w:hint="cs"/>
          <w:rtl/>
        </w:rPr>
        <w:t xml:space="preserve"> کردن کاربر</w:t>
      </w:r>
    </w:p>
    <w:p w14:paraId="3F0AA32D" w14:textId="2A87190A" w:rsidR="005034CE" w:rsidRDefault="005034CE" w:rsidP="005B3B17">
      <w:pPr>
        <w:pStyle w:val="ListParagraph"/>
        <w:numPr>
          <w:ilvl w:val="0"/>
          <w:numId w:val="1"/>
        </w:numPr>
      </w:pPr>
      <w:r>
        <w:t>Init</w:t>
      </w:r>
    </w:p>
    <w:p w14:paraId="08C2F9A7" w14:textId="7A64BFDC" w:rsidR="005034CE" w:rsidRDefault="005034CE" w:rsidP="005B3B17">
      <w:pPr>
        <w:rPr>
          <w:rtl/>
        </w:rPr>
      </w:pP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</w:t>
      </w:r>
      <w:proofErr w:type="spellStart"/>
      <w:r>
        <w:t>init</w:t>
      </w:r>
      <w:proofErr w:type="spellEnd"/>
      <w:r>
        <w:rPr>
          <w:rFonts w:hint="cs"/>
          <w:rtl/>
        </w:rPr>
        <w:t xml:space="preserve"> مهمترین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است.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34CE" w:rsidRPr="00B2496E" w14:paraId="2E02A215" w14:textId="77777777" w:rsidTr="00B2496E">
        <w:tc>
          <w:tcPr>
            <w:tcW w:w="9350" w:type="dxa"/>
          </w:tcPr>
          <w:p w14:paraId="2AF9CACC" w14:textId="77777777" w:rsidR="005034CE" w:rsidRPr="00B2496E" w:rsidRDefault="005034CE" w:rsidP="00F976B4">
            <w:pPr>
              <w:pStyle w:val="code"/>
            </w:pPr>
            <w:proofErr w:type="spellStart"/>
            <w:r w:rsidRPr="00B2496E">
              <w:t>add_</w:t>
            </w:r>
            <w:proofErr w:type="gramStart"/>
            <w:r w:rsidRPr="00B2496E">
              <w:t>action</w:t>
            </w:r>
            <w:proofErr w:type="spellEnd"/>
            <w:r w:rsidRPr="00B2496E">
              <w:t>(</w:t>
            </w:r>
            <w:proofErr w:type="gramEnd"/>
            <w:r w:rsidRPr="00B2496E">
              <w:t>'</w:t>
            </w:r>
            <w:proofErr w:type="spellStart"/>
            <w:r w:rsidRPr="00B2496E">
              <w:t>init</w:t>
            </w:r>
            <w:proofErr w:type="spellEnd"/>
            <w:r w:rsidRPr="00B2496E">
              <w:t>', function () {</w:t>
            </w:r>
          </w:p>
          <w:p w14:paraId="4BE5B73F" w14:textId="77777777" w:rsidR="005034CE" w:rsidRPr="00B2496E" w:rsidRDefault="005034CE" w:rsidP="00F976B4">
            <w:pPr>
              <w:pStyle w:val="code"/>
            </w:pPr>
            <w:r w:rsidRPr="00B2496E">
              <w:t xml:space="preserve">    </w:t>
            </w:r>
            <w:proofErr w:type="spellStart"/>
            <w:r w:rsidRPr="00B2496E">
              <w:t>error_</w:t>
            </w:r>
            <w:proofErr w:type="gramStart"/>
            <w:r w:rsidRPr="00B2496E">
              <w:t>log</w:t>
            </w:r>
            <w:proofErr w:type="spellEnd"/>
            <w:r w:rsidRPr="00B2496E">
              <w:t>(</w:t>
            </w:r>
            <w:proofErr w:type="gramEnd"/>
            <w:r w:rsidRPr="00B2496E">
              <w:t>'Init fired');</w:t>
            </w:r>
          </w:p>
          <w:p w14:paraId="2F1AB0F0" w14:textId="46B3BC23" w:rsidR="005034CE" w:rsidRPr="00B2496E" w:rsidRDefault="005034CE" w:rsidP="00F976B4">
            <w:pPr>
              <w:pStyle w:val="code"/>
            </w:pPr>
            <w:r w:rsidRPr="00B2496E">
              <w:t>});</w:t>
            </w:r>
          </w:p>
        </w:tc>
      </w:tr>
    </w:tbl>
    <w:p w14:paraId="48A34D18" w14:textId="30B2AF02" w:rsidR="005034CE" w:rsidRDefault="0091249D" w:rsidP="005B3B17">
      <w:pPr>
        <w:rPr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برای این </w:t>
      </w:r>
      <w:proofErr w:type="spellStart"/>
      <w:r>
        <w:rPr>
          <w:rFonts w:hint="cs"/>
          <w:rtl/>
        </w:rPr>
        <w:t>فانکشها</w:t>
      </w:r>
      <w:proofErr w:type="spellEnd"/>
      <w:r>
        <w:rPr>
          <w:rFonts w:hint="cs"/>
          <w:rtl/>
        </w:rPr>
        <w:t xml:space="preserve"> کاربرد دارد:</w:t>
      </w:r>
    </w:p>
    <w:p w14:paraId="185140C7" w14:textId="74A96030" w:rsidR="0091249D" w:rsidRDefault="0091249D" w:rsidP="005B3B17">
      <w:pPr>
        <w:rPr>
          <w:rtl/>
        </w:rPr>
      </w:pPr>
      <w:proofErr w:type="spellStart"/>
      <w:r>
        <w:rPr>
          <w:rFonts w:hint="cs"/>
          <w:rtl/>
        </w:rPr>
        <w:t>رجیستر</w:t>
      </w:r>
      <w:proofErr w:type="spellEnd"/>
      <w:r>
        <w:rPr>
          <w:rFonts w:hint="cs"/>
          <w:rtl/>
        </w:rPr>
        <w:t xml:space="preserve"> کردن نوع پست </w:t>
      </w:r>
    </w:p>
    <w:p w14:paraId="178E8FAA" w14:textId="15370C09" w:rsidR="0091249D" w:rsidRDefault="0091249D" w:rsidP="005B3B17">
      <w:pPr>
        <w:rPr>
          <w:rtl/>
        </w:rPr>
      </w:pPr>
      <w:proofErr w:type="spellStart"/>
      <w:r>
        <w:rPr>
          <w:rFonts w:hint="cs"/>
          <w:rtl/>
        </w:rPr>
        <w:t>رجیستر</w:t>
      </w:r>
      <w:proofErr w:type="spellEnd"/>
      <w:r>
        <w:rPr>
          <w:rFonts w:hint="cs"/>
          <w:rtl/>
        </w:rPr>
        <w:t xml:space="preserve"> کردن انواع دسته بندی ها </w:t>
      </w:r>
    </w:p>
    <w:p w14:paraId="48509454" w14:textId="74A47D00" w:rsidR="0091249D" w:rsidRDefault="0091249D" w:rsidP="005B3B17">
      <w:pPr>
        <w:rPr>
          <w:rtl/>
        </w:rPr>
      </w:pPr>
      <w:proofErr w:type="spellStart"/>
      <w:r>
        <w:rPr>
          <w:rFonts w:hint="cs"/>
          <w:rtl/>
        </w:rPr>
        <w:t>رجیستر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رول</w:t>
      </w:r>
      <w:proofErr w:type="spellEnd"/>
      <w:r>
        <w:rPr>
          <w:rFonts w:hint="cs"/>
          <w:rtl/>
        </w:rPr>
        <w:t xml:space="preserve"> های کاربری ویرایش شده</w:t>
      </w:r>
    </w:p>
    <w:p w14:paraId="23B2F36F" w14:textId="3EB08E34" w:rsidR="0091249D" w:rsidRDefault="0091249D" w:rsidP="005B3B17">
      <w:pPr>
        <w:rPr>
          <w:rtl/>
        </w:rPr>
      </w:pPr>
      <w:r>
        <w:rPr>
          <w:rFonts w:hint="cs"/>
          <w:rtl/>
        </w:rPr>
        <w:t>شروع یک سیستم سفارشی</w:t>
      </w:r>
    </w:p>
    <w:p w14:paraId="058448F6" w14:textId="378B7548" w:rsidR="0091249D" w:rsidRDefault="0091249D" w:rsidP="005B3B17">
      <w:pPr>
        <w:rPr>
          <w:rtl/>
        </w:rPr>
      </w:pPr>
      <w:r>
        <w:rPr>
          <w:rFonts w:hint="cs"/>
          <w:rtl/>
        </w:rPr>
        <w:t>مثال: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249D" w14:paraId="035DCA64" w14:textId="77777777" w:rsidTr="0091249D">
        <w:tc>
          <w:tcPr>
            <w:tcW w:w="9350" w:type="dxa"/>
          </w:tcPr>
          <w:p w14:paraId="1ED18914" w14:textId="77777777" w:rsidR="0091249D" w:rsidRPr="0091249D" w:rsidRDefault="0091249D" w:rsidP="00F976B4">
            <w:pPr>
              <w:pStyle w:val="code"/>
            </w:pPr>
            <w:proofErr w:type="spellStart"/>
            <w:r w:rsidRPr="0091249D">
              <w:t>add_</w:t>
            </w:r>
            <w:proofErr w:type="gramStart"/>
            <w:r w:rsidRPr="0091249D">
              <w:t>action</w:t>
            </w:r>
            <w:proofErr w:type="spellEnd"/>
            <w:r w:rsidRPr="0091249D">
              <w:t>(</w:t>
            </w:r>
            <w:proofErr w:type="gramEnd"/>
            <w:r w:rsidRPr="0091249D">
              <w:t>'</w:t>
            </w:r>
            <w:proofErr w:type="spellStart"/>
            <w:r w:rsidRPr="0091249D">
              <w:t>init</w:t>
            </w:r>
            <w:proofErr w:type="spellEnd"/>
            <w:r w:rsidRPr="0091249D">
              <w:t>', function () {</w:t>
            </w:r>
          </w:p>
          <w:p w14:paraId="678475DE" w14:textId="77777777" w:rsidR="0091249D" w:rsidRPr="0091249D" w:rsidRDefault="0091249D" w:rsidP="00F976B4">
            <w:pPr>
              <w:pStyle w:val="code"/>
              <w:rPr>
                <w:rtl/>
              </w:rPr>
            </w:pPr>
          </w:p>
          <w:p w14:paraId="5FAAA8ED" w14:textId="77777777" w:rsidR="0091249D" w:rsidRPr="0091249D" w:rsidRDefault="0091249D" w:rsidP="00F976B4">
            <w:pPr>
              <w:pStyle w:val="code"/>
            </w:pPr>
            <w:r w:rsidRPr="0091249D">
              <w:t xml:space="preserve">    </w:t>
            </w:r>
            <w:proofErr w:type="spellStart"/>
            <w:r w:rsidRPr="0091249D">
              <w:t>register_post_</w:t>
            </w:r>
            <w:proofErr w:type="gramStart"/>
            <w:r w:rsidRPr="0091249D">
              <w:t>type</w:t>
            </w:r>
            <w:proofErr w:type="spellEnd"/>
            <w:r w:rsidRPr="0091249D">
              <w:t>(</w:t>
            </w:r>
            <w:proofErr w:type="gramEnd"/>
            <w:r w:rsidRPr="0091249D">
              <w:t>'salon', [</w:t>
            </w:r>
          </w:p>
          <w:p w14:paraId="311F7FCA" w14:textId="77777777" w:rsidR="0091249D" w:rsidRPr="0091249D" w:rsidRDefault="0091249D" w:rsidP="00F976B4">
            <w:pPr>
              <w:pStyle w:val="code"/>
            </w:pPr>
            <w:r w:rsidRPr="0091249D">
              <w:t xml:space="preserve">        'public' =&gt; true,</w:t>
            </w:r>
          </w:p>
          <w:p w14:paraId="20762D3F" w14:textId="77777777" w:rsidR="0091249D" w:rsidRPr="0091249D" w:rsidRDefault="0091249D" w:rsidP="00F976B4">
            <w:pPr>
              <w:pStyle w:val="code"/>
            </w:pPr>
            <w:r w:rsidRPr="0091249D">
              <w:t xml:space="preserve">        'label' =&gt; 'Salons'</w:t>
            </w:r>
          </w:p>
          <w:p w14:paraId="70B27A96" w14:textId="77777777" w:rsidR="0091249D" w:rsidRPr="0091249D" w:rsidRDefault="0091249D" w:rsidP="00F976B4">
            <w:pPr>
              <w:pStyle w:val="code"/>
              <w:rPr>
                <w:rtl/>
              </w:rPr>
            </w:pPr>
            <w:r w:rsidRPr="0091249D">
              <w:t xml:space="preserve">    ]);</w:t>
            </w:r>
          </w:p>
          <w:p w14:paraId="0A15CF3F" w14:textId="77777777" w:rsidR="0091249D" w:rsidRPr="0091249D" w:rsidRDefault="0091249D" w:rsidP="00F976B4">
            <w:pPr>
              <w:pStyle w:val="code"/>
              <w:rPr>
                <w:rtl/>
              </w:rPr>
            </w:pPr>
          </w:p>
          <w:p w14:paraId="71A2888F" w14:textId="01BC5605" w:rsidR="0091249D" w:rsidRPr="0091249D" w:rsidRDefault="0091249D" w:rsidP="00F976B4">
            <w:pPr>
              <w:pStyle w:val="code"/>
            </w:pPr>
            <w:r w:rsidRPr="0091249D">
              <w:t>});</w:t>
            </w:r>
          </w:p>
        </w:tc>
      </w:tr>
    </w:tbl>
    <w:p w14:paraId="4F5CF905" w14:textId="2B161DA4" w:rsidR="0091249D" w:rsidRDefault="0091249D" w:rsidP="005B3B17">
      <w:pPr>
        <w:rPr>
          <w:rtl/>
        </w:rPr>
      </w:pPr>
      <w:r>
        <w:rPr>
          <w:rFonts w:hint="cs"/>
          <w:rtl/>
        </w:rPr>
        <w:t>برای ایجاد پستی از نوع سالن.</w:t>
      </w:r>
    </w:p>
    <w:p w14:paraId="4E84313E" w14:textId="64AB49F8" w:rsidR="0091249D" w:rsidRDefault="0091249D" w:rsidP="005B3B17">
      <w:pPr>
        <w:pStyle w:val="ListParagraph"/>
        <w:numPr>
          <w:ilvl w:val="0"/>
          <w:numId w:val="1"/>
        </w:numPr>
      </w:pP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</w:t>
      </w:r>
      <w:proofErr w:type="spellStart"/>
      <w:r w:rsidRPr="0091249D">
        <w:t>wp_loaded</w:t>
      </w:r>
      <w:proofErr w:type="spellEnd"/>
      <w:r>
        <w:rPr>
          <w:rFonts w:hint="cs"/>
          <w:rtl/>
        </w:rPr>
        <w:t xml:space="preserve"> </w:t>
      </w:r>
    </w:p>
    <w:p w14:paraId="628D63B2" w14:textId="0A87E416" w:rsidR="0091249D" w:rsidRDefault="0091249D" w:rsidP="005B3B17">
      <w:pPr>
        <w:rPr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زمانی اجرا میشود که همه چیز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شده باشد.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249D" w:rsidRPr="0091249D" w14:paraId="1B18B4E9" w14:textId="77777777" w:rsidTr="0091249D">
        <w:tc>
          <w:tcPr>
            <w:tcW w:w="9350" w:type="dxa"/>
          </w:tcPr>
          <w:p w14:paraId="7D865F03" w14:textId="77777777" w:rsidR="0091249D" w:rsidRPr="0091249D" w:rsidRDefault="0091249D" w:rsidP="00F976B4">
            <w:pPr>
              <w:pStyle w:val="code"/>
            </w:pPr>
            <w:proofErr w:type="spellStart"/>
            <w:r w:rsidRPr="0091249D">
              <w:t>add_</w:t>
            </w:r>
            <w:proofErr w:type="gramStart"/>
            <w:r w:rsidRPr="0091249D">
              <w:t>action</w:t>
            </w:r>
            <w:proofErr w:type="spellEnd"/>
            <w:r w:rsidRPr="0091249D">
              <w:t>(</w:t>
            </w:r>
            <w:proofErr w:type="gramEnd"/>
            <w:r w:rsidRPr="0091249D">
              <w:t>'</w:t>
            </w:r>
            <w:proofErr w:type="spellStart"/>
            <w:r w:rsidRPr="0091249D">
              <w:t>wp_loaded</w:t>
            </w:r>
            <w:proofErr w:type="spellEnd"/>
            <w:r w:rsidRPr="0091249D">
              <w:t>', function () {</w:t>
            </w:r>
          </w:p>
          <w:p w14:paraId="26F801AF" w14:textId="77777777" w:rsidR="0091249D" w:rsidRPr="0091249D" w:rsidRDefault="0091249D" w:rsidP="00F976B4">
            <w:pPr>
              <w:pStyle w:val="code"/>
            </w:pPr>
            <w:r w:rsidRPr="0091249D">
              <w:t xml:space="preserve">    </w:t>
            </w:r>
            <w:proofErr w:type="spellStart"/>
            <w:r w:rsidRPr="0091249D">
              <w:t>error_</w:t>
            </w:r>
            <w:proofErr w:type="gramStart"/>
            <w:r w:rsidRPr="0091249D">
              <w:t>log</w:t>
            </w:r>
            <w:proofErr w:type="spellEnd"/>
            <w:r w:rsidRPr="0091249D">
              <w:t>(</w:t>
            </w:r>
            <w:proofErr w:type="gramEnd"/>
            <w:r w:rsidRPr="0091249D">
              <w:t>'WP fully loaded');</w:t>
            </w:r>
          </w:p>
          <w:p w14:paraId="35085103" w14:textId="13655957" w:rsidR="0091249D" w:rsidRPr="0091249D" w:rsidRDefault="0091249D" w:rsidP="00F976B4">
            <w:pPr>
              <w:pStyle w:val="code"/>
            </w:pPr>
            <w:r w:rsidRPr="0091249D">
              <w:t>});</w:t>
            </w:r>
          </w:p>
        </w:tc>
      </w:tr>
    </w:tbl>
    <w:p w14:paraId="01674FF2" w14:textId="4C00EE88" w:rsidR="0091249D" w:rsidRDefault="0091249D" w:rsidP="005B3B17">
      <w:pPr>
        <w:rPr>
          <w:rtl/>
        </w:rPr>
      </w:pPr>
      <w:r>
        <w:rPr>
          <w:rFonts w:hint="cs"/>
          <w:rtl/>
        </w:rPr>
        <w:t xml:space="preserve">زمانیکه باید این </w:t>
      </w:r>
      <w:proofErr w:type="spellStart"/>
      <w:r>
        <w:rPr>
          <w:rFonts w:hint="cs"/>
          <w:rtl/>
        </w:rPr>
        <w:t>فانشکن</w:t>
      </w:r>
      <w:proofErr w:type="spellEnd"/>
      <w:r>
        <w:rPr>
          <w:rFonts w:hint="cs"/>
          <w:rtl/>
        </w:rPr>
        <w:t xml:space="preserve"> را صدا زد عبارت است از:</w:t>
      </w:r>
    </w:p>
    <w:p w14:paraId="52FF93B2" w14:textId="53A60F82" w:rsidR="0091249D" w:rsidRDefault="0091249D" w:rsidP="005B3B17">
      <w:pPr>
        <w:pStyle w:val="ListParagraph"/>
        <w:numPr>
          <w:ilvl w:val="0"/>
          <w:numId w:val="2"/>
        </w:numPr>
      </w:pP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بودن </w:t>
      </w:r>
      <w:proofErr w:type="spellStart"/>
      <w:r>
        <w:rPr>
          <w:rFonts w:hint="cs"/>
          <w:rtl/>
        </w:rPr>
        <w:t>پلاگین</w:t>
      </w:r>
      <w:proofErr w:type="spellEnd"/>
    </w:p>
    <w:p w14:paraId="32374F3D" w14:textId="4F72AB41" w:rsidR="0091249D" w:rsidRDefault="0091249D" w:rsidP="005B3B17">
      <w:pPr>
        <w:pStyle w:val="ListParagraph"/>
        <w:numPr>
          <w:ilvl w:val="0"/>
          <w:numId w:val="2"/>
        </w:numPr>
      </w:pPr>
      <w:proofErr w:type="spellStart"/>
      <w:r>
        <w:rPr>
          <w:rFonts w:hint="cs"/>
          <w:rtl/>
        </w:rPr>
        <w:lastRenderedPageBreak/>
        <w:t>لود</w:t>
      </w:r>
      <w:proofErr w:type="spellEnd"/>
      <w:r>
        <w:rPr>
          <w:rFonts w:hint="cs"/>
          <w:rtl/>
        </w:rPr>
        <w:t xml:space="preserve"> بودن تم. </w:t>
      </w:r>
    </w:p>
    <w:p w14:paraId="254CCD05" w14:textId="3FB28389" w:rsidR="0091249D" w:rsidRDefault="0091249D" w:rsidP="005B3B17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آماده بودن </w:t>
      </w:r>
      <w:proofErr w:type="spellStart"/>
      <w:r>
        <w:rPr>
          <w:rFonts w:hint="cs"/>
          <w:rtl/>
        </w:rPr>
        <w:t>رول</w:t>
      </w:r>
      <w:proofErr w:type="spellEnd"/>
      <w:r>
        <w:rPr>
          <w:rFonts w:hint="cs"/>
          <w:rtl/>
        </w:rPr>
        <w:t xml:space="preserve"> های ویرایش شده </w:t>
      </w:r>
    </w:p>
    <w:p w14:paraId="05064C18" w14:textId="2E25E4B9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4- </w:t>
      </w:r>
      <w:proofErr w:type="spellStart"/>
      <w:r w:rsidRPr="004733A9">
        <w:t>parse_request</w:t>
      </w:r>
      <w:proofErr w:type="spellEnd"/>
    </w:p>
    <w:p w14:paraId="2F960BFF" w14:textId="1E859F23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زمانیکه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آدرس یک پست یا صفحه را پردازش میکند. مثال: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:rsidRPr="004733A9" w14:paraId="4C68B896" w14:textId="77777777" w:rsidTr="004733A9">
        <w:tc>
          <w:tcPr>
            <w:tcW w:w="9350" w:type="dxa"/>
          </w:tcPr>
          <w:p w14:paraId="7B782D24" w14:textId="0DE4BD62" w:rsidR="004733A9" w:rsidRPr="004733A9" w:rsidRDefault="004733A9" w:rsidP="00F976B4">
            <w:pPr>
              <w:pStyle w:val="code"/>
            </w:pPr>
            <w:r w:rsidRPr="004733A9">
              <w:t>/product/shampoo/</w:t>
            </w:r>
          </w:p>
        </w:tc>
      </w:tr>
    </w:tbl>
    <w:p w14:paraId="5AF411E6" w14:textId="316F0DFA" w:rsidR="004733A9" w:rsidRDefault="004733A9" w:rsidP="005B3B17">
      <w:pPr>
        <w:rPr>
          <w:rtl/>
        </w:rPr>
      </w:pP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میداند که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:rsidRPr="004733A9" w14:paraId="0D1D4F7D" w14:textId="77777777" w:rsidTr="004733A9">
        <w:tc>
          <w:tcPr>
            <w:tcW w:w="9350" w:type="dxa"/>
          </w:tcPr>
          <w:p w14:paraId="22DCED28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post_type</w:t>
            </w:r>
            <w:proofErr w:type="spellEnd"/>
            <w:r w:rsidRPr="004733A9">
              <w:t xml:space="preserve"> = product</w:t>
            </w:r>
          </w:p>
          <w:p w14:paraId="3EBA5360" w14:textId="1082D37B" w:rsidR="004733A9" w:rsidRPr="004733A9" w:rsidRDefault="004733A9" w:rsidP="00F976B4">
            <w:pPr>
              <w:pStyle w:val="code"/>
            </w:pPr>
            <w:r w:rsidRPr="004733A9">
              <w:t>name = shampoo</w:t>
            </w:r>
          </w:p>
        </w:tc>
      </w:tr>
    </w:tbl>
    <w:p w14:paraId="731A7572" w14:textId="77777777" w:rsidR="004733A9" w:rsidRDefault="004733A9" w:rsidP="005B3B17">
      <w:pPr>
        <w:rPr>
          <w:rtl/>
        </w:rPr>
      </w:pPr>
    </w:p>
    <w:p w14:paraId="2A4894A2" w14:textId="75BD94E7" w:rsidR="0098629F" w:rsidRDefault="004733A9" w:rsidP="005B3B17">
      <w:pPr>
        <w:rPr>
          <w:rtl/>
        </w:rPr>
      </w:pPr>
      <w:r>
        <w:rPr>
          <w:rFonts w:hint="cs"/>
          <w:rtl/>
        </w:rPr>
        <w:t xml:space="preserve">5- </w:t>
      </w:r>
      <w:r>
        <w:t>Wp</w:t>
      </w:r>
      <w:r>
        <w:rPr>
          <w:rFonts w:hint="cs"/>
          <w:rtl/>
        </w:rPr>
        <w:t xml:space="preserve">: </w:t>
      </w:r>
    </w:p>
    <w:p w14:paraId="69F603DC" w14:textId="4D597AA9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داده های </w:t>
      </w:r>
      <w:proofErr w:type="spellStart"/>
      <w:r>
        <w:rPr>
          <w:rFonts w:hint="cs"/>
          <w:rtl/>
        </w:rPr>
        <w:t>دیتابیس</w:t>
      </w:r>
      <w:proofErr w:type="spellEnd"/>
      <w:r>
        <w:rPr>
          <w:rFonts w:hint="cs"/>
          <w:rtl/>
        </w:rPr>
        <w:t xml:space="preserve"> کامل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شده است و حالا شما به </w:t>
      </w:r>
      <w:proofErr w:type="spellStart"/>
      <w:r>
        <w:rPr>
          <w:rFonts w:hint="cs"/>
          <w:rtl/>
        </w:rPr>
        <w:t>فانکش</w:t>
      </w:r>
      <w:proofErr w:type="spellEnd"/>
      <w:r>
        <w:rPr>
          <w:rFonts w:hint="cs"/>
          <w:rtl/>
        </w:rPr>
        <w:t xml:space="preserve"> های زیر دسترسی دارید: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:rsidRPr="004733A9" w14:paraId="6222A55B" w14:textId="77777777" w:rsidTr="004733A9">
        <w:tc>
          <w:tcPr>
            <w:tcW w:w="9350" w:type="dxa"/>
          </w:tcPr>
          <w:p w14:paraId="526E474F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is_</w:t>
            </w:r>
            <w:proofErr w:type="gramStart"/>
            <w:r w:rsidRPr="004733A9">
              <w:t>home</w:t>
            </w:r>
            <w:proofErr w:type="spellEnd"/>
            <w:r w:rsidRPr="004733A9">
              <w:t>(</w:t>
            </w:r>
            <w:proofErr w:type="gramEnd"/>
            <w:r w:rsidRPr="004733A9">
              <w:t>)</w:t>
            </w:r>
          </w:p>
          <w:p w14:paraId="6BB28667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is_</w:t>
            </w:r>
            <w:proofErr w:type="gramStart"/>
            <w:r w:rsidRPr="004733A9">
              <w:t>single</w:t>
            </w:r>
            <w:proofErr w:type="spellEnd"/>
            <w:r w:rsidRPr="004733A9">
              <w:t>(</w:t>
            </w:r>
            <w:proofErr w:type="gramEnd"/>
            <w:r w:rsidRPr="004733A9">
              <w:t>)</w:t>
            </w:r>
          </w:p>
          <w:p w14:paraId="3ADAFC0E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is_</w:t>
            </w:r>
            <w:proofErr w:type="gramStart"/>
            <w:r w:rsidRPr="004733A9">
              <w:t>page</w:t>
            </w:r>
            <w:proofErr w:type="spellEnd"/>
            <w:r w:rsidRPr="004733A9">
              <w:t>(</w:t>
            </w:r>
            <w:proofErr w:type="gramEnd"/>
            <w:r w:rsidRPr="004733A9">
              <w:t>)</w:t>
            </w:r>
          </w:p>
          <w:p w14:paraId="4576302A" w14:textId="7E046871" w:rsidR="004733A9" w:rsidRPr="004733A9" w:rsidRDefault="004733A9" w:rsidP="00F976B4">
            <w:pPr>
              <w:pStyle w:val="code"/>
            </w:pPr>
            <w:proofErr w:type="spellStart"/>
            <w:r w:rsidRPr="004733A9">
              <w:t>is_</w:t>
            </w:r>
            <w:proofErr w:type="gramStart"/>
            <w:r w:rsidRPr="004733A9">
              <w:t>product</w:t>
            </w:r>
            <w:proofErr w:type="spellEnd"/>
            <w:r w:rsidRPr="004733A9">
              <w:t>(</w:t>
            </w:r>
            <w:proofErr w:type="gramEnd"/>
            <w:r w:rsidRPr="004733A9">
              <w:t>)</w:t>
            </w:r>
          </w:p>
        </w:tc>
      </w:tr>
    </w:tbl>
    <w:p w14:paraId="738A6BBE" w14:textId="42381B2D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مثال: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:rsidRPr="004733A9" w14:paraId="7367445F" w14:textId="77777777" w:rsidTr="004733A9">
        <w:tc>
          <w:tcPr>
            <w:tcW w:w="9350" w:type="dxa"/>
          </w:tcPr>
          <w:p w14:paraId="551C3FF4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add_</w:t>
            </w:r>
            <w:proofErr w:type="gramStart"/>
            <w:r w:rsidRPr="004733A9">
              <w:t>action</w:t>
            </w:r>
            <w:proofErr w:type="spellEnd"/>
            <w:r w:rsidRPr="004733A9">
              <w:t>(</w:t>
            </w:r>
            <w:proofErr w:type="gramEnd"/>
            <w:r w:rsidRPr="004733A9">
              <w:t>'wp', function () {</w:t>
            </w:r>
          </w:p>
          <w:p w14:paraId="37CE471D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7F8AE458" w14:textId="77777777" w:rsidR="004733A9" w:rsidRPr="004733A9" w:rsidRDefault="004733A9" w:rsidP="00F976B4">
            <w:pPr>
              <w:pStyle w:val="code"/>
            </w:pPr>
            <w:r w:rsidRPr="004733A9">
              <w:t xml:space="preserve">    if (</w:t>
            </w:r>
            <w:proofErr w:type="spellStart"/>
            <w:r w:rsidRPr="004733A9">
              <w:t>is_front_</w:t>
            </w:r>
            <w:proofErr w:type="gramStart"/>
            <w:r w:rsidRPr="004733A9">
              <w:t>page</w:t>
            </w:r>
            <w:proofErr w:type="spellEnd"/>
            <w:r w:rsidRPr="004733A9">
              <w:t>(</w:t>
            </w:r>
            <w:proofErr w:type="gramEnd"/>
            <w:r w:rsidRPr="004733A9">
              <w:t>)) {</w:t>
            </w:r>
          </w:p>
          <w:p w14:paraId="0E6708BF" w14:textId="77777777" w:rsidR="004733A9" w:rsidRPr="004733A9" w:rsidRDefault="004733A9" w:rsidP="00F976B4">
            <w:pPr>
              <w:pStyle w:val="code"/>
            </w:pPr>
            <w:r w:rsidRPr="004733A9">
              <w:t xml:space="preserve">        // Homepage logic</w:t>
            </w:r>
          </w:p>
          <w:p w14:paraId="21C735C5" w14:textId="77777777" w:rsidR="004733A9" w:rsidRPr="004733A9" w:rsidRDefault="004733A9" w:rsidP="00F976B4">
            <w:pPr>
              <w:pStyle w:val="code"/>
              <w:rPr>
                <w:rtl/>
              </w:rPr>
            </w:pPr>
            <w:r w:rsidRPr="004733A9">
              <w:t xml:space="preserve">    }</w:t>
            </w:r>
          </w:p>
          <w:p w14:paraId="72668AC0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04380011" w14:textId="62E5CCD4" w:rsidR="004733A9" w:rsidRPr="004733A9" w:rsidRDefault="004733A9" w:rsidP="00F976B4">
            <w:pPr>
              <w:pStyle w:val="code"/>
            </w:pPr>
            <w:r w:rsidRPr="004733A9">
              <w:t>});</w:t>
            </w:r>
          </w:p>
        </w:tc>
      </w:tr>
    </w:tbl>
    <w:p w14:paraId="66F282CD" w14:textId="4CE94D92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6- </w:t>
      </w:r>
      <w:proofErr w:type="spellStart"/>
      <w:r w:rsidRPr="004733A9">
        <w:t>template_redirect</w:t>
      </w:r>
      <w:proofErr w:type="spellEnd"/>
    </w:p>
    <w:p w14:paraId="29154248" w14:textId="6120142A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یک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بسیار مهم </w:t>
      </w:r>
    </w:p>
    <w:p w14:paraId="273CF853" w14:textId="11B4BE27" w:rsidR="004733A9" w:rsidRDefault="004733A9" w:rsidP="005B3B17">
      <w:pPr>
        <w:rPr>
          <w:rtl/>
        </w:rPr>
      </w:pP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میداند که کدام صفحه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شده است اما هنوز </w:t>
      </w:r>
      <w:proofErr w:type="spellStart"/>
      <w:r>
        <w:rPr>
          <w:rFonts w:hint="cs"/>
          <w:rtl/>
        </w:rPr>
        <w:t>تمپلیت</w:t>
      </w:r>
      <w:proofErr w:type="spellEnd"/>
      <w:r>
        <w:rPr>
          <w:rFonts w:hint="cs"/>
          <w:rtl/>
        </w:rPr>
        <w:t xml:space="preserve"> صفحه را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نکرده است. زمان عالی برای </w:t>
      </w:r>
      <w:proofErr w:type="spellStart"/>
      <w:r>
        <w:rPr>
          <w:rFonts w:hint="cs"/>
          <w:rtl/>
        </w:rPr>
        <w:t>ریدایرکت</w:t>
      </w:r>
      <w:proofErr w:type="spellEnd"/>
      <w:r>
        <w:rPr>
          <w:rFonts w:hint="cs"/>
          <w:rtl/>
        </w:rPr>
        <w:t xml:space="preserve"> کردن یک پست. </w:t>
      </w:r>
    </w:p>
    <w:p w14:paraId="00C04D24" w14:textId="707498ED" w:rsidR="004733A9" w:rsidRDefault="004733A9" w:rsidP="005B3B17">
      <w:pPr>
        <w:rPr>
          <w:rtl/>
        </w:rPr>
      </w:pPr>
      <w:r>
        <w:rPr>
          <w:rFonts w:hint="cs"/>
          <w:rtl/>
        </w:rPr>
        <w:t>مثال: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14:paraId="2EED16D2" w14:textId="77777777" w:rsidTr="004733A9">
        <w:tc>
          <w:tcPr>
            <w:tcW w:w="9350" w:type="dxa"/>
          </w:tcPr>
          <w:p w14:paraId="6DA592C1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add_</w:t>
            </w:r>
            <w:proofErr w:type="gramStart"/>
            <w:r w:rsidRPr="004733A9">
              <w:t>action</w:t>
            </w:r>
            <w:proofErr w:type="spellEnd"/>
            <w:r w:rsidRPr="004733A9">
              <w:t>(</w:t>
            </w:r>
            <w:proofErr w:type="gramEnd"/>
            <w:r w:rsidRPr="004733A9">
              <w:t>'</w:t>
            </w:r>
            <w:proofErr w:type="spellStart"/>
            <w:r w:rsidRPr="004733A9">
              <w:t>template_redirect</w:t>
            </w:r>
            <w:proofErr w:type="spellEnd"/>
            <w:r w:rsidRPr="004733A9">
              <w:t>', function () {</w:t>
            </w:r>
          </w:p>
          <w:p w14:paraId="03FBE157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71007762" w14:textId="77777777" w:rsidR="004733A9" w:rsidRPr="004733A9" w:rsidRDefault="004733A9" w:rsidP="00F976B4">
            <w:pPr>
              <w:pStyle w:val="code"/>
            </w:pPr>
            <w:r w:rsidRPr="004733A9">
              <w:t xml:space="preserve">    if </w:t>
            </w:r>
            <w:proofErr w:type="gramStart"/>
            <w:r w:rsidRPr="004733A9">
              <w:t>(!</w:t>
            </w:r>
            <w:proofErr w:type="spellStart"/>
            <w:r w:rsidRPr="004733A9">
              <w:t>is</w:t>
            </w:r>
            <w:proofErr w:type="gramEnd"/>
            <w:r w:rsidRPr="004733A9">
              <w:t>_user_logged_</w:t>
            </w:r>
            <w:proofErr w:type="gramStart"/>
            <w:r w:rsidRPr="004733A9">
              <w:t>in</w:t>
            </w:r>
            <w:proofErr w:type="spellEnd"/>
            <w:r w:rsidRPr="004733A9">
              <w:t>(</w:t>
            </w:r>
            <w:proofErr w:type="gramEnd"/>
            <w:r w:rsidRPr="004733A9">
              <w:t>)) {</w:t>
            </w:r>
          </w:p>
          <w:p w14:paraId="39F0CDF5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661A0472" w14:textId="77777777" w:rsidR="004733A9" w:rsidRPr="004733A9" w:rsidRDefault="004733A9" w:rsidP="00F976B4">
            <w:pPr>
              <w:pStyle w:val="code"/>
            </w:pPr>
            <w:r w:rsidRPr="004733A9">
              <w:t xml:space="preserve">        if (</w:t>
            </w:r>
            <w:proofErr w:type="spellStart"/>
            <w:r w:rsidRPr="004733A9">
              <w:t>is_page</w:t>
            </w:r>
            <w:proofErr w:type="spellEnd"/>
            <w:r w:rsidRPr="004733A9">
              <w:t>('dashboard')) {</w:t>
            </w:r>
          </w:p>
          <w:p w14:paraId="0F297E75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45E4F757" w14:textId="77777777" w:rsidR="004733A9" w:rsidRPr="004733A9" w:rsidRDefault="004733A9" w:rsidP="00F976B4">
            <w:pPr>
              <w:pStyle w:val="code"/>
            </w:pPr>
            <w:r w:rsidRPr="004733A9">
              <w:t xml:space="preserve">            </w:t>
            </w:r>
            <w:proofErr w:type="spellStart"/>
            <w:r w:rsidRPr="004733A9">
              <w:t>wp_redirect</w:t>
            </w:r>
            <w:proofErr w:type="spellEnd"/>
            <w:r w:rsidRPr="004733A9">
              <w:t>(</w:t>
            </w:r>
            <w:proofErr w:type="spellStart"/>
            <w:r w:rsidRPr="004733A9">
              <w:t>home_url</w:t>
            </w:r>
            <w:proofErr w:type="spellEnd"/>
            <w:r w:rsidRPr="004733A9">
              <w:t>('/login'));</w:t>
            </w:r>
          </w:p>
          <w:p w14:paraId="7BF19E37" w14:textId="77777777" w:rsidR="004733A9" w:rsidRPr="004733A9" w:rsidRDefault="004733A9" w:rsidP="00F976B4">
            <w:pPr>
              <w:pStyle w:val="code"/>
            </w:pPr>
            <w:r w:rsidRPr="004733A9">
              <w:t xml:space="preserve">            exit;</w:t>
            </w:r>
          </w:p>
          <w:p w14:paraId="7F4FAD78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2EBEE0C9" w14:textId="77777777" w:rsidR="004733A9" w:rsidRPr="004733A9" w:rsidRDefault="004733A9" w:rsidP="00F976B4">
            <w:pPr>
              <w:pStyle w:val="code"/>
              <w:rPr>
                <w:rtl/>
              </w:rPr>
            </w:pPr>
            <w:r w:rsidRPr="004733A9">
              <w:t xml:space="preserve">        }</w:t>
            </w:r>
          </w:p>
          <w:p w14:paraId="6BC25329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18FD4B6D" w14:textId="77777777" w:rsidR="004733A9" w:rsidRPr="004733A9" w:rsidRDefault="004733A9" w:rsidP="00F976B4">
            <w:pPr>
              <w:pStyle w:val="code"/>
              <w:rPr>
                <w:rtl/>
              </w:rPr>
            </w:pPr>
            <w:r w:rsidRPr="004733A9">
              <w:t xml:space="preserve">    }</w:t>
            </w:r>
          </w:p>
          <w:p w14:paraId="48434E11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613AFC47" w14:textId="5916C83A" w:rsidR="004733A9" w:rsidRPr="004733A9" w:rsidRDefault="004733A9" w:rsidP="00F976B4">
            <w:pPr>
              <w:pStyle w:val="code"/>
            </w:pPr>
            <w:r w:rsidRPr="004733A9">
              <w:t>});</w:t>
            </w:r>
          </w:p>
        </w:tc>
      </w:tr>
    </w:tbl>
    <w:p w14:paraId="7708283C" w14:textId="627E21F7" w:rsidR="004733A9" w:rsidRDefault="004733A9" w:rsidP="005B3B17">
      <w:pPr>
        <w:rPr>
          <w:rtl/>
        </w:rPr>
      </w:pPr>
      <w:r>
        <w:rPr>
          <w:rFonts w:hint="cs"/>
          <w:rtl/>
        </w:rPr>
        <w:lastRenderedPageBreak/>
        <w:t xml:space="preserve">7- </w:t>
      </w:r>
      <w:proofErr w:type="spellStart"/>
      <w:r w:rsidRPr="004733A9">
        <w:t>template_include</w:t>
      </w:r>
      <w:proofErr w:type="spellEnd"/>
    </w:p>
    <w:p w14:paraId="016166B2" w14:textId="69E65EB0" w:rsidR="004733A9" w:rsidRDefault="004733A9" w:rsidP="005B3B17">
      <w:pPr>
        <w:rPr>
          <w:rtl/>
        </w:rPr>
      </w:pP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یک </w:t>
      </w:r>
      <w:proofErr w:type="spellStart"/>
      <w:r>
        <w:rPr>
          <w:rFonts w:hint="cs"/>
          <w:rtl/>
        </w:rPr>
        <w:t>تمپلیت</w:t>
      </w:r>
      <w:proofErr w:type="spellEnd"/>
      <w:r>
        <w:rPr>
          <w:rFonts w:hint="cs"/>
          <w:rtl/>
        </w:rPr>
        <w:t xml:space="preserve"> را انتخاب میکند.</w:t>
      </w:r>
    </w:p>
    <w:p w14:paraId="27A475C4" w14:textId="57BFE396" w:rsidR="004733A9" w:rsidRDefault="004733A9" w:rsidP="005B3B17">
      <w:pPr>
        <w:rPr>
          <w:rtl/>
        </w:rPr>
      </w:pPr>
      <w:r>
        <w:rPr>
          <w:rFonts w:hint="cs"/>
          <w:rtl/>
        </w:rPr>
        <w:t>معمولاً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14:paraId="06EC1693" w14:textId="77777777" w:rsidTr="004733A9">
        <w:tc>
          <w:tcPr>
            <w:tcW w:w="9350" w:type="dxa"/>
          </w:tcPr>
          <w:p w14:paraId="63D6A830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single.php</w:t>
            </w:r>
            <w:proofErr w:type="spellEnd"/>
          </w:p>
          <w:p w14:paraId="3CFF1899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page.php</w:t>
            </w:r>
            <w:proofErr w:type="spellEnd"/>
          </w:p>
          <w:p w14:paraId="483A7D77" w14:textId="215F7349" w:rsidR="004733A9" w:rsidRPr="004733A9" w:rsidRDefault="004733A9" w:rsidP="00F976B4">
            <w:pPr>
              <w:pStyle w:val="code"/>
            </w:pPr>
            <w:proofErr w:type="spellStart"/>
            <w:r w:rsidRPr="004733A9">
              <w:t>archive.php</w:t>
            </w:r>
            <w:proofErr w:type="spellEnd"/>
          </w:p>
        </w:tc>
      </w:tr>
    </w:tbl>
    <w:p w14:paraId="2433FBB5" w14:textId="12F198B2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با دستور زیر میتوانید این عملکرد را </w:t>
      </w:r>
      <w:proofErr w:type="spellStart"/>
      <w:r>
        <w:rPr>
          <w:rFonts w:hint="cs"/>
          <w:rtl/>
        </w:rPr>
        <w:t>اوررایت</w:t>
      </w:r>
      <w:proofErr w:type="spellEnd"/>
      <w:r>
        <w:rPr>
          <w:rFonts w:hint="cs"/>
          <w:rtl/>
        </w:rPr>
        <w:t xml:space="preserve"> کنید: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:rsidRPr="004733A9" w14:paraId="6E5776FC" w14:textId="77777777" w:rsidTr="004733A9">
        <w:tc>
          <w:tcPr>
            <w:tcW w:w="9350" w:type="dxa"/>
          </w:tcPr>
          <w:p w14:paraId="5BECA12C" w14:textId="77777777" w:rsidR="004733A9" w:rsidRPr="004733A9" w:rsidRDefault="004733A9" w:rsidP="00F976B4">
            <w:pPr>
              <w:pStyle w:val="code"/>
            </w:pPr>
            <w:proofErr w:type="spellStart"/>
            <w:r w:rsidRPr="004733A9">
              <w:t>add_</w:t>
            </w:r>
            <w:proofErr w:type="gramStart"/>
            <w:r w:rsidRPr="004733A9">
              <w:t>filter</w:t>
            </w:r>
            <w:proofErr w:type="spellEnd"/>
            <w:r w:rsidRPr="004733A9">
              <w:t>(</w:t>
            </w:r>
            <w:proofErr w:type="gramEnd"/>
            <w:r w:rsidRPr="004733A9">
              <w:t>'</w:t>
            </w:r>
            <w:proofErr w:type="spellStart"/>
            <w:r w:rsidRPr="004733A9">
              <w:t>template_include</w:t>
            </w:r>
            <w:proofErr w:type="spellEnd"/>
            <w:r w:rsidRPr="004733A9">
              <w:t>', function ($template) {</w:t>
            </w:r>
          </w:p>
          <w:p w14:paraId="1FF0018F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557885FE" w14:textId="77777777" w:rsidR="004733A9" w:rsidRPr="004733A9" w:rsidRDefault="004733A9" w:rsidP="00F976B4">
            <w:pPr>
              <w:pStyle w:val="code"/>
            </w:pPr>
            <w:r w:rsidRPr="004733A9">
              <w:t xml:space="preserve">    if (</w:t>
            </w:r>
            <w:proofErr w:type="spellStart"/>
            <w:r w:rsidRPr="004733A9">
              <w:t>is_page</w:t>
            </w:r>
            <w:proofErr w:type="spellEnd"/>
            <w:r w:rsidRPr="004733A9">
              <w:t>('special')) {</w:t>
            </w:r>
          </w:p>
          <w:p w14:paraId="0BB94036" w14:textId="77777777" w:rsidR="004733A9" w:rsidRPr="004733A9" w:rsidRDefault="004733A9" w:rsidP="00F976B4">
            <w:pPr>
              <w:pStyle w:val="code"/>
            </w:pPr>
            <w:r w:rsidRPr="004733A9">
              <w:t xml:space="preserve">        return </w:t>
            </w:r>
            <w:proofErr w:type="spellStart"/>
            <w:r w:rsidRPr="004733A9">
              <w:t>get_template_</w:t>
            </w:r>
            <w:proofErr w:type="gramStart"/>
            <w:r w:rsidRPr="004733A9">
              <w:t>directory</w:t>
            </w:r>
            <w:proofErr w:type="spellEnd"/>
            <w:r w:rsidRPr="004733A9">
              <w:t>() .</w:t>
            </w:r>
            <w:proofErr w:type="gramEnd"/>
            <w:r w:rsidRPr="004733A9">
              <w:t xml:space="preserve"> '/custom-</w:t>
            </w:r>
            <w:proofErr w:type="spellStart"/>
            <w:r w:rsidRPr="004733A9">
              <w:t>special.php</w:t>
            </w:r>
            <w:proofErr w:type="spellEnd"/>
            <w:r w:rsidRPr="004733A9">
              <w:t>';</w:t>
            </w:r>
          </w:p>
          <w:p w14:paraId="5CE11069" w14:textId="77777777" w:rsidR="004733A9" w:rsidRPr="004733A9" w:rsidRDefault="004733A9" w:rsidP="00F976B4">
            <w:pPr>
              <w:pStyle w:val="code"/>
              <w:rPr>
                <w:rtl/>
              </w:rPr>
            </w:pPr>
            <w:r w:rsidRPr="004733A9">
              <w:t xml:space="preserve">    }</w:t>
            </w:r>
          </w:p>
          <w:p w14:paraId="413F8035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3C2658F5" w14:textId="77777777" w:rsidR="004733A9" w:rsidRPr="004733A9" w:rsidRDefault="004733A9" w:rsidP="00F976B4">
            <w:pPr>
              <w:pStyle w:val="code"/>
            </w:pPr>
            <w:r w:rsidRPr="004733A9">
              <w:t xml:space="preserve">    return $template;</w:t>
            </w:r>
          </w:p>
          <w:p w14:paraId="262F7178" w14:textId="77777777" w:rsidR="004733A9" w:rsidRPr="004733A9" w:rsidRDefault="004733A9" w:rsidP="00F976B4">
            <w:pPr>
              <w:pStyle w:val="code"/>
              <w:rPr>
                <w:rtl/>
              </w:rPr>
            </w:pPr>
          </w:p>
          <w:p w14:paraId="28C024FB" w14:textId="0520C07F" w:rsidR="004733A9" w:rsidRPr="004733A9" w:rsidRDefault="004733A9" w:rsidP="00F976B4">
            <w:pPr>
              <w:pStyle w:val="code"/>
            </w:pPr>
            <w:r w:rsidRPr="004733A9">
              <w:t>});</w:t>
            </w:r>
          </w:p>
        </w:tc>
      </w:tr>
    </w:tbl>
    <w:p w14:paraId="76548591" w14:textId="77777777" w:rsidR="004733A9" w:rsidRDefault="004733A9" w:rsidP="005B3B17">
      <w:pPr>
        <w:rPr>
          <w:rtl/>
        </w:rPr>
      </w:pPr>
    </w:p>
    <w:p w14:paraId="49DF182D" w14:textId="38C39AFE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8- </w:t>
      </w:r>
      <w:proofErr w:type="spellStart"/>
      <w:r w:rsidRPr="004733A9">
        <w:t>wp_enqueue_scripts</w:t>
      </w:r>
      <w:proofErr w:type="spellEnd"/>
    </w:p>
    <w:p w14:paraId="784BF1EF" w14:textId="51728B90" w:rsidR="004733A9" w:rsidRDefault="004733A9" w:rsidP="005B3B17">
      <w:pPr>
        <w:rPr>
          <w:rtl/>
        </w:rPr>
      </w:pPr>
      <w:r>
        <w:rPr>
          <w:rFonts w:hint="cs"/>
          <w:rtl/>
        </w:rPr>
        <w:t xml:space="preserve">این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 xml:space="preserve"> برای زمانی است که </w:t>
      </w:r>
      <w:proofErr w:type="spellStart"/>
      <w:r>
        <w:t>Css</w:t>
      </w:r>
      <w:proofErr w:type="spellEnd"/>
      <w:r>
        <w:rPr>
          <w:rFonts w:hint="cs"/>
          <w:rtl/>
        </w:rPr>
        <w:t xml:space="preserve"> و </w:t>
      </w:r>
      <w:proofErr w:type="spellStart"/>
      <w:r>
        <w:t>js</w:t>
      </w:r>
      <w:proofErr w:type="spellEnd"/>
      <w:r>
        <w:rPr>
          <w:rFonts w:hint="cs"/>
          <w:rtl/>
        </w:rPr>
        <w:t xml:space="preserve"> باید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شوند.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3A9" w14:paraId="435A9FF3" w14:textId="77777777" w:rsidTr="004733A9">
        <w:tc>
          <w:tcPr>
            <w:tcW w:w="9350" w:type="dxa"/>
          </w:tcPr>
          <w:p w14:paraId="6902778F" w14:textId="77777777" w:rsidR="00FC68C4" w:rsidRPr="00FC68C4" w:rsidRDefault="00FC68C4" w:rsidP="00F976B4">
            <w:pPr>
              <w:pStyle w:val="code"/>
            </w:pPr>
            <w:proofErr w:type="spellStart"/>
            <w:r w:rsidRPr="00FC68C4">
              <w:t>add_</w:t>
            </w:r>
            <w:proofErr w:type="gramStart"/>
            <w:r w:rsidRPr="00FC68C4">
              <w:t>action</w:t>
            </w:r>
            <w:proofErr w:type="spellEnd"/>
            <w:r w:rsidRPr="00FC68C4">
              <w:t>(</w:t>
            </w:r>
            <w:proofErr w:type="gramEnd"/>
            <w:r w:rsidRPr="00FC68C4">
              <w:t>'</w:t>
            </w:r>
            <w:proofErr w:type="spellStart"/>
            <w:r w:rsidRPr="00FC68C4">
              <w:t>wp_enqueue_scripts</w:t>
            </w:r>
            <w:proofErr w:type="spellEnd"/>
            <w:r w:rsidRPr="00FC68C4">
              <w:t>', function () {</w:t>
            </w:r>
          </w:p>
          <w:p w14:paraId="1EB19513" w14:textId="77777777" w:rsidR="00FC68C4" w:rsidRPr="00FC68C4" w:rsidRDefault="00FC68C4" w:rsidP="00F976B4">
            <w:pPr>
              <w:pStyle w:val="code"/>
              <w:rPr>
                <w:rtl/>
              </w:rPr>
            </w:pPr>
          </w:p>
          <w:p w14:paraId="1DB0B180" w14:textId="77777777" w:rsidR="00FC68C4" w:rsidRPr="00FC68C4" w:rsidRDefault="00FC68C4" w:rsidP="00F976B4">
            <w:pPr>
              <w:pStyle w:val="code"/>
            </w:pPr>
            <w:r w:rsidRPr="00FC68C4">
              <w:t xml:space="preserve">    </w:t>
            </w:r>
            <w:proofErr w:type="spellStart"/>
            <w:r w:rsidRPr="00FC68C4">
              <w:t>wp_enqueue_</w:t>
            </w:r>
            <w:proofErr w:type="gramStart"/>
            <w:r w:rsidRPr="00FC68C4">
              <w:t>style</w:t>
            </w:r>
            <w:proofErr w:type="spellEnd"/>
            <w:r w:rsidRPr="00FC68C4">
              <w:t>(</w:t>
            </w:r>
            <w:proofErr w:type="gramEnd"/>
          </w:p>
          <w:p w14:paraId="1E964CCD" w14:textId="77777777" w:rsidR="00FC68C4" w:rsidRPr="00FC68C4" w:rsidRDefault="00FC68C4" w:rsidP="00F976B4">
            <w:pPr>
              <w:pStyle w:val="code"/>
            </w:pPr>
            <w:r w:rsidRPr="00FC68C4">
              <w:t xml:space="preserve">        '</w:t>
            </w:r>
            <w:proofErr w:type="spellStart"/>
            <w:proofErr w:type="gramStart"/>
            <w:r w:rsidRPr="00FC68C4">
              <w:t>zibo</w:t>
            </w:r>
            <w:proofErr w:type="spellEnd"/>
            <w:proofErr w:type="gramEnd"/>
            <w:r w:rsidRPr="00FC68C4">
              <w:t>-style',</w:t>
            </w:r>
          </w:p>
          <w:p w14:paraId="070D0B06" w14:textId="77777777" w:rsidR="00FC68C4" w:rsidRPr="00FC68C4" w:rsidRDefault="00FC68C4" w:rsidP="00F976B4">
            <w:pPr>
              <w:pStyle w:val="code"/>
            </w:pPr>
            <w:r w:rsidRPr="00FC68C4">
              <w:t xml:space="preserve">        </w:t>
            </w:r>
            <w:proofErr w:type="spellStart"/>
            <w:r w:rsidRPr="00FC68C4">
              <w:t>get_stylesheet_</w:t>
            </w:r>
            <w:proofErr w:type="gramStart"/>
            <w:r w:rsidRPr="00FC68C4">
              <w:t>uri</w:t>
            </w:r>
            <w:proofErr w:type="spellEnd"/>
            <w:r w:rsidRPr="00FC68C4">
              <w:t>(</w:t>
            </w:r>
            <w:proofErr w:type="gramEnd"/>
            <w:r w:rsidRPr="00FC68C4">
              <w:t>)</w:t>
            </w:r>
          </w:p>
          <w:p w14:paraId="1A6CA1A6" w14:textId="77777777" w:rsidR="00FC68C4" w:rsidRPr="00FC68C4" w:rsidRDefault="00FC68C4" w:rsidP="00F976B4">
            <w:pPr>
              <w:pStyle w:val="code"/>
              <w:rPr>
                <w:rtl/>
              </w:rPr>
            </w:pPr>
            <w:r w:rsidRPr="00FC68C4">
              <w:t xml:space="preserve">    );</w:t>
            </w:r>
          </w:p>
          <w:p w14:paraId="5482272F" w14:textId="77777777" w:rsidR="00FC68C4" w:rsidRPr="00FC68C4" w:rsidRDefault="00FC68C4" w:rsidP="00F976B4">
            <w:pPr>
              <w:pStyle w:val="code"/>
              <w:rPr>
                <w:rtl/>
              </w:rPr>
            </w:pPr>
          </w:p>
          <w:p w14:paraId="0F081001" w14:textId="202613A9" w:rsidR="004733A9" w:rsidRPr="00FC68C4" w:rsidRDefault="00FC68C4" w:rsidP="00F976B4">
            <w:pPr>
              <w:pStyle w:val="code"/>
            </w:pPr>
            <w:r w:rsidRPr="00FC68C4">
              <w:lastRenderedPageBreak/>
              <w:t>});</w:t>
            </w:r>
          </w:p>
        </w:tc>
      </w:tr>
    </w:tbl>
    <w:p w14:paraId="4B3D456D" w14:textId="77777777" w:rsidR="004733A9" w:rsidRDefault="004733A9" w:rsidP="005B3B17">
      <w:pPr>
        <w:rPr>
          <w:rtl/>
        </w:rPr>
      </w:pPr>
    </w:p>
    <w:p w14:paraId="5D7112ED" w14:textId="7BDE7DE1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9- </w:t>
      </w:r>
      <w:proofErr w:type="spellStart"/>
      <w:r w:rsidRPr="00897BDF">
        <w:t>wp_head</w:t>
      </w:r>
      <w:proofErr w:type="spellEnd"/>
    </w:p>
    <w:p w14:paraId="60B39DB5" w14:textId="69FC81CD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داخل </w:t>
      </w:r>
      <w:proofErr w:type="spellStart"/>
      <w:r>
        <w:rPr>
          <w:rFonts w:hint="cs"/>
          <w:rtl/>
        </w:rPr>
        <w:t>تگ</w:t>
      </w:r>
      <w:proofErr w:type="spellEnd"/>
      <w:r>
        <w:rPr>
          <w:rFonts w:hint="cs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:rsidRPr="00897BDF" w14:paraId="0F87FED8" w14:textId="77777777" w:rsidTr="00897BDF">
        <w:tc>
          <w:tcPr>
            <w:tcW w:w="9350" w:type="dxa"/>
          </w:tcPr>
          <w:p w14:paraId="3DE183BF" w14:textId="105227D0" w:rsidR="00897BDF" w:rsidRPr="00897BDF" w:rsidRDefault="00897BDF" w:rsidP="00F976B4">
            <w:pPr>
              <w:pStyle w:val="code"/>
            </w:pPr>
            <w:r w:rsidRPr="00897BDF">
              <w:t>&lt;head&gt;</w:t>
            </w:r>
          </w:p>
        </w:tc>
      </w:tr>
    </w:tbl>
    <w:p w14:paraId="54D78D8F" w14:textId="0B7D7910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در فایل تم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14:paraId="4F39E001" w14:textId="77777777" w:rsidTr="00897BDF">
        <w:tc>
          <w:tcPr>
            <w:tcW w:w="9350" w:type="dxa"/>
          </w:tcPr>
          <w:p w14:paraId="19D9AFCC" w14:textId="1AB49064" w:rsidR="00897BDF" w:rsidRDefault="00897BDF" w:rsidP="00F976B4">
            <w:pPr>
              <w:pStyle w:val="code"/>
            </w:pPr>
            <w:r w:rsidRPr="00897BDF">
              <w:t>&lt;?</w:t>
            </w:r>
            <w:proofErr w:type="spellStart"/>
            <w:r w:rsidRPr="00897BDF">
              <w:t>php</w:t>
            </w:r>
            <w:proofErr w:type="spellEnd"/>
            <w:r w:rsidRPr="00897BDF">
              <w:t xml:space="preserve"> </w:t>
            </w:r>
            <w:proofErr w:type="spellStart"/>
            <w:r w:rsidRPr="00897BDF">
              <w:t>wp_</w:t>
            </w:r>
            <w:proofErr w:type="gramStart"/>
            <w:r w:rsidRPr="00897BDF">
              <w:t>head</w:t>
            </w:r>
            <w:proofErr w:type="spellEnd"/>
            <w:r w:rsidRPr="00897BDF">
              <w:t>(</w:t>
            </w:r>
            <w:proofErr w:type="gramEnd"/>
            <w:r w:rsidRPr="00897BDF">
              <w:t>); ?&gt;</w:t>
            </w:r>
          </w:p>
        </w:tc>
      </w:tr>
    </w:tbl>
    <w:p w14:paraId="46940F10" w14:textId="78170AF4" w:rsidR="00897BDF" w:rsidRDefault="00897BDF" w:rsidP="005B3B17">
      <w:pPr>
        <w:rPr>
          <w:rtl/>
        </w:rPr>
      </w:pP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:rsidRPr="00897BDF" w14:paraId="395D5429" w14:textId="77777777" w:rsidTr="00897BDF">
        <w:tc>
          <w:tcPr>
            <w:tcW w:w="9350" w:type="dxa"/>
          </w:tcPr>
          <w:p w14:paraId="1354DADF" w14:textId="028B25FB" w:rsidR="00897BDF" w:rsidRPr="00897BDF" w:rsidRDefault="00897BD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wp_head</w:t>
            </w:r>
            <w:proofErr w:type="spellEnd"/>
            <w:r w:rsidRPr="00897BDF">
              <w:t>', function () {</w:t>
            </w:r>
            <w:r w:rsidRPr="00897BDF">
              <w:br/>
            </w:r>
            <w:r w:rsidRPr="00897BDF">
              <w:br/>
              <w:t>echo '&lt;meta name="author" content="Zibo"&gt;';</w:t>
            </w:r>
            <w:r w:rsidRPr="00897BDF">
              <w:br/>
            </w:r>
            <w:r w:rsidRPr="00897BDF">
              <w:br/>
              <w:t>});</w:t>
            </w:r>
          </w:p>
        </w:tc>
      </w:tr>
    </w:tbl>
    <w:p w14:paraId="1B5D6AE7" w14:textId="1677E503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10- </w:t>
      </w:r>
      <w:r w:rsidRPr="00897BDF">
        <w:t>The Loop</w:t>
      </w:r>
    </w:p>
    <w:p w14:paraId="2BDDEF56" w14:textId="061E25F9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نتایج </w:t>
      </w:r>
      <w:proofErr w:type="spellStart"/>
      <w:r>
        <w:rPr>
          <w:rFonts w:hint="cs"/>
          <w:rtl/>
        </w:rPr>
        <w:t>دیتابیس</w:t>
      </w:r>
      <w:proofErr w:type="spellEnd"/>
      <w:r>
        <w:rPr>
          <w:rFonts w:hint="cs"/>
          <w:rtl/>
        </w:rPr>
        <w:t xml:space="preserve"> به نمایش گذاشته میشود. </w:t>
      </w:r>
    </w:p>
    <w:p w14:paraId="1439B5F2" w14:textId="3D447E99" w:rsidR="00897BDF" w:rsidRDefault="00897BDF" w:rsidP="005B3B17">
      <w:pPr>
        <w:rPr>
          <w:rtl/>
        </w:rPr>
      </w:pPr>
      <w:r>
        <w:rPr>
          <w:rFonts w:hint="cs"/>
          <w:rtl/>
        </w:rPr>
        <w:t>مثال: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:rsidRPr="00897BDF" w14:paraId="3CF6067B" w14:textId="77777777" w:rsidTr="00897BDF">
        <w:tc>
          <w:tcPr>
            <w:tcW w:w="9350" w:type="dxa"/>
          </w:tcPr>
          <w:p w14:paraId="5C6F301B" w14:textId="77777777" w:rsidR="00897BDF" w:rsidRPr="00897BDF" w:rsidRDefault="00897BDF" w:rsidP="00F976B4">
            <w:pPr>
              <w:pStyle w:val="code"/>
            </w:pPr>
            <w:r w:rsidRPr="00897BDF">
              <w:t>if (</w:t>
            </w:r>
            <w:proofErr w:type="spellStart"/>
            <w:r w:rsidRPr="00897BDF">
              <w:t>have_</w:t>
            </w:r>
            <w:proofErr w:type="gramStart"/>
            <w:r w:rsidRPr="00897BDF">
              <w:t>posts</w:t>
            </w:r>
            <w:proofErr w:type="spellEnd"/>
            <w:r w:rsidRPr="00897BDF">
              <w:t>(</w:t>
            </w:r>
            <w:proofErr w:type="gramEnd"/>
            <w:r w:rsidRPr="00897BDF">
              <w:t>)</w:t>
            </w:r>
            <w:proofErr w:type="gramStart"/>
            <w:r w:rsidRPr="00897BDF">
              <w:t>) :</w:t>
            </w:r>
            <w:proofErr w:type="gramEnd"/>
          </w:p>
          <w:p w14:paraId="3095544D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6BCFD54D" w14:textId="77777777" w:rsidR="00897BDF" w:rsidRPr="00897BDF" w:rsidRDefault="00897BDF" w:rsidP="00F976B4">
            <w:pPr>
              <w:pStyle w:val="code"/>
            </w:pPr>
            <w:r w:rsidRPr="00897BDF">
              <w:t xml:space="preserve">    while (</w:t>
            </w:r>
            <w:proofErr w:type="spellStart"/>
            <w:r w:rsidRPr="00897BDF">
              <w:t>have_</w:t>
            </w:r>
            <w:proofErr w:type="gramStart"/>
            <w:r w:rsidRPr="00897BDF">
              <w:t>posts</w:t>
            </w:r>
            <w:proofErr w:type="spellEnd"/>
            <w:r w:rsidRPr="00897BDF">
              <w:t>(</w:t>
            </w:r>
            <w:proofErr w:type="gramEnd"/>
            <w:r w:rsidRPr="00897BDF">
              <w:t>)</w:t>
            </w:r>
            <w:proofErr w:type="gramStart"/>
            <w:r w:rsidRPr="00897BDF">
              <w:t>) :</w:t>
            </w:r>
            <w:proofErr w:type="gramEnd"/>
          </w:p>
          <w:p w14:paraId="1F36E82E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1875F445" w14:textId="77777777" w:rsidR="00897BDF" w:rsidRPr="00897BDF" w:rsidRDefault="00897BDF" w:rsidP="00F976B4">
            <w:pPr>
              <w:pStyle w:val="code"/>
            </w:pPr>
            <w:r w:rsidRPr="00897BDF">
              <w:t xml:space="preserve">        </w:t>
            </w:r>
            <w:proofErr w:type="spellStart"/>
            <w:r w:rsidRPr="00897BDF">
              <w:t>the_</w:t>
            </w:r>
            <w:proofErr w:type="gramStart"/>
            <w:r w:rsidRPr="00897BDF">
              <w:t>post</w:t>
            </w:r>
            <w:proofErr w:type="spellEnd"/>
            <w:r w:rsidRPr="00897BDF">
              <w:t>(</w:t>
            </w:r>
            <w:proofErr w:type="gramEnd"/>
            <w:r w:rsidRPr="00897BDF">
              <w:t>);</w:t>
            </w:r>
          </w:p>
          <w:p w14:paraId="0028C074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366BDD43" w14:textId="77777777" w:rsidR="00897BDF" w:rsidRPr="00897BDF" w:rsidRDefault="00897BDF" w:rsidP="00F976B4">
            <w:pPr>
              <w:pStyle w:val="code"/>
            </w:pPr>
            <w:r w:rsidRPr="00897BDF">
              <w:t xml:space="preserve">        </w:t>
            </w:r>
            <w:proofErr w:type="spellStart"/>
            <w:r w:rsidRPr="00897BDF">
              <w:t>the_</w:t>
            </w:r>
            <w:proofErr w:type="gramStart"/>
            <w:r w:rsidRPr="00897BDF">
              <w:t>title</w:t>
            </w:r>
            <w:proofErr w:type="spellEnd"/>
            <w:r w:rsidRPr="00897BDF">
              <w:t>(</w:t>
            </w:r>
            <w:proofErr w:type="gramEnd"/>
            <w:r w:rsidRPr="00897BDF">
              <w:t>);</w:t>
            </w:r>
          </w:p>
          <w:p w14:paraId="631412E1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14252B2A" w14:textId="77777777" w:rsidR="00897BDF" w:rsidRPr="00897BDF" w:rsidRDefault="00897BDF" w:rsidP="00F976B4">
            <w:pPr>
              <w:pStyle w:val="code"/>
            </w:pPr>
            <w:r w:rsidRPr="00897BDF">
              <w:t xml:space="preserve">    </w:t>
            </w:r>
            <w:proofErr w:type="spellStart"/>
            <w:r w:rsidRPr="00897BDF">
              <w:t>endwhile</w:t>
            </w:r>
            <w:proofErr w:type="spellEnd"/>
            <w:r w:rsidRPr="00897BDF">
              <w:t>;</w:t>
            </w:r>
          </w:p>
          <w:p w14:paraId="70F5B389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68A5D555" w14:textId="1CF58156" w:rsidR="00897BDF" w:rsidRPr="00897BDF" w:rsidRDefault="00897BDF" w:rsidP="00F976B4">
            <w:pPr>
              <w:pStyle w:val="code"/>
            </w:pPr>
            <w:r w:rsidRPr="00897BDF">
              <w:t>endif;</w:t>
            </w:r>
          </w:p>
        </w:tc>
      </w:tr>
    </w:tbl>
    <w:p w14:paraId="716E13B2" w14:textId="050EFAB7" w:rsidR="00897BDF" w:rsidRPr="004733A9" w:rsidRDefault="00897BDF" w:rsidP="005B3B17">
      <w:pPr>
        <w:rPr>
          <w:rtl/>
        </w:rPr>
      </w:pPr>
      <w:r>
        <w:rPr>
          <w:rFonts w:hint="cs"/>
          <w:rtl/>
        </w:rPr>
        <w:t xml:space="preserve">زمانیکه محتوا </w:t>
      </w:r>
      <w:proofErr w:type="spellStart"/>
      <w:r>
        <w:rPr>
          <w:rFonts w:hint="cs"/>
          <w:rtl/>
        </w:rPr>
        <w:t>لود</w:t>
      </w:r>
      <w:proofErr w:type="spellEnd"/>
      <w:r>
        <w:rPr>
          <w:rFonts w:hint="cs"/>
          <w:rtl/>
        </w:rPr>
        <w:t xml:space="preserve"> میشود. </w:t>
      </w:r>
    </w:p>
    <w:p w14:paraId="3D9438A1" w14:textId="52F373AA" w:rsidR="001057E4" w:rsidRDefault="00897BDF" w:rsidP="005B3B17">
      <w:pPr>
        <w:rPr>
          <w:rtl/>
        </w:rPr>
      </w:pPr>
      <w:r>
        <w:rPr>
          <w:rFonts w:hint="cs"/>
          <w:rtl/>
        </w:rPr>
        <w:t xml:space="preserve">11- </w:t>
      </w:r>
      <w:proofErr w:type="spellStart"/>
      <w:r w:rsidRPr="00897BDF">
        <w:t>wp_footer</w:t>
      </w:r>
      <w:proofErr w:type="spellEnd"/>
    </w:p>
    <w:p w14:paraId="1B8A4430" w14:textId="22F33E0D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قبل </w:t>
      </w:r>
      <w:proofErr w:type="spellStart"/>
      <w:r>
        <w:rPr>
          <w:rFonts w:hint="cs"/>
          <w:rtl/>
        </w:rPr>
        <w:t>ازتگ</w:t>
      </w:r>
      <w:proofErr w:type="spellEnd"/>
      <w:r>
        <w:rPr>
          <w:rFonts w:hint="cs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14:paraId="0F614700" w14:textId="77777777" w:rsidTr="00897BDF">
        <w:tc>
          <w:tcPr>
            <w:tcW w:w="9350" w:type="dxa"/>
          </w:tcPr>
          <w:p w14:paraId="32700AF6" w14:textId="242F3917" w:rsidR="00897BDF" w:rsidRPr="00897BDF" w:rsidRDefault="00897BDF" w:rsidP="00F976B4">
            <w:pPr>
              <w:pStyle w:val="code"/>
            </w:pPr>
            <w:r w:rsidRPr="00897BDF">
              <w:t>&lt;/body&gt;</w:t>
            </w:r>
          </w:p>
        </w:tc>
      </w:tr>
    </w:tbl>
    <w:p w14:paraId="64AF87FB" w14:textId="1929FBA9" w:rsidR="00897BDF" w:rsidRDefault="00897BDF" w:rsidP="005B3B17">
      <w:pPr>
        <w:rPr>
          <w:rtl/>
        </w:rPr>
      </w:pPr>
      <w:r>
        <w:rPr>
          <w:rFonts w:hint="cs"/>
          <w:rtl/>
        </w:rPr>
        <w:lastRenderedPageBreak/>
        <w:t>مثال: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:rsidRPr="00897BDF" w14:paraId="0F71F458" w14:textId="77777777" w:rsidTr="00897BDF">
        <w:tc>
          <w:tcPr>
            <w:tcW w:w="9350" w:type="dxa"/>
          </w:tcPr>
          <w:p w14:paraId="7180B3CF" w14:textId="77777777" w:rsidR="00897BDF" w:rsidRPr="00897BDF" w:rsidRDefault="00897BD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</w:t>
            </w:r>
            <w:proofErr w:type="spellStart"/>
            <w:r w:rsidRPr="00897BDF">
              <w:t>wp_footer</w:t>
            </w:r>
            <w:proofErr w:type="spellEnd"/>
            <w:r w:rsidRPr="00897BDF">
              <w:t>', function () {</w:t>
            </w:r>
          </w:p>
          <w:p w14:paraId="717F1278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32F4729E" w14:textId="77777777" w:rsidR="00897BDF" w:rsidRPr="00897BDF" w:rsidRDefault="00897BDF" w:rsidP="00F976B4">
            <w:pPr>
              <w:pStyle w:val="code"/>
            </w:pPr>
            <w:r w:rsidRPr="00897BDF">
              <w:t xml:space="preserve">    echo '&lt;script&gt;console.log("Hello</w:t>
            </w:r>
            <w:proofErr w:type="gramStart"/>
            <w:r w:rsidRPr="00897BDF">
              <w:t>")&lt;</w:t>
            </w:r>
            <w:proofErr w:type="gramEnd"/>
            <w:r w:rsidRPr="00897BDF">
              <w:t>/script&gt;';</w:t>
            </w:r>
          </w:p>
          <w:p w14:paraId="66DDD5F6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6B900739" w14:textId="676631E8" w:rsidR="00897BDF" w:rsidRPr="00897BDF" w:rsidRDefault="00897BDF" w:rsidP="00F976B4">
            <w:pPr>
              <w:pStyle w:val="code"/>
            </w:pPr>
            <w:r w:rsidRPr="00897BDF">
              <w:t>});</w:t>
            </w:r>
          </w:p>
        </w:tc>
      </w:tr>
    </w:tbl>
    <w:p w14:paraId="23BFAB52" w14:textId="5B05638D" w:rsidR="00897BDF" w:rsidRDefault="00897BDF" w:rsidP="005B3B17">
      <w:pPr>
        <w:bidi w:val="0"/>
        <w:rPr>
          <w:rtl/>
        </w:rPr>
      </w:pPr>
    </w:p>
    <w:p w14:paraId="5A599B42" w14:textId="7B537722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12- </w:t>
      </w:r>
      <w:r w:rsidRPr="00897BDF">
        <w:t>shutdown</w:t>
      </w:r>
    </w:p>
    <w:p w14:paraId="0AA80E51" w14:textId="04FF2750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آخرین </w:t>
      </w:r>
      <w:proofErr w:type="spellStart"/>
      <w:r>
        <w:rPr>
          <w:rFonts w:hint="cs"/>
          <w:rtl/>
        </w:rPr>
        <w:t>هوک</w:t>
      </w:r>
      <w:proofErr w:type="spellEnd"/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:rsidRPr="00897BDF" w14:paraId="223797DE" w14:textId="77777777" w:rsidTr="00897BDF">
        <w:tc>
          <w:tcPr>
            <w:tcW w:w="9350" w:type="dxa"/>
          </w:tcPr>
          <w:p w14:paraId="3CCBEB68" w14:textId="77777777" w:rsidR="00897BDF" w:rsidRPr="00897BDF" w:rsidRDefault="00897BDF" w:rsidP="00F976B4">
            <w:pPr>
              <w:pStyle w:val="code"/>
            </w:pPr>
            <w:proofErr w:type="spellStart"/>
            <w:r w:rsidRPr="00897BDF">
              <w:t>add_</w:t>
            </w:r>
            <w:proofErr w:type="gramStart"/>
            <w:r w:rsidRPr="00897BDF">
              <w:t>action</w:t>
            </w:r>
            <w:proofErr w:type="spellEnd"/>
            <w:r w:rsidRPr="00897BDF">
              <w:t>(</w:t>
            </w:r>
            <w:proofErr w:type="gramEnd"/>
            <w:r w:rsidRPr="00897BDF">
              <w:t>'shutdown', function () {</w:t>
            </w:r>
          </w:p>
          <w:p w14:paraId="7612C9AC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49CFC3F8" w14:textId="77777777" w:rsidR="00897BDF" w:rsidRPr="00897BDF" w:rsidRDefault="00897BDF" w:rsidP="00F976B4">
            <w:pPr>
              <w:pStyle w:val="code"/>
            </w:pPr>
            <w:r w:rsidRPr="00897BDF">
              <w:t xml:space="preserve">    </w:t>
            </w:r>
            <w:proofErr w:type="spellStart"/>
            <w:r w:rsidRPr="00897BDF">
              <w:t>error_</w:t>
            </w:r>
            <w:proofErr w:type="gramStart"/>
            <w:r w:rsidRPr="00897BDF">
              <w:t>log</w:t>
            </w:r>
            <w:proofErr w:type="spellEnd"/>
            <w:r w:rsidRPr="00897BDF">
              <w:t>(</w:t>
            </w:r>
            <w:proofErr w:type="gramEnd"/>
            <w:r w:rsidRPr="00897BDF">
              <w:t>'Request finished');</w:t>
            </w:r>
          </w:p>
          <w:p w14:paraId="429DDDEE" w14:textId="77777777" w:rsidR="00897BDF" w:rsidRPr="00897BDF" w:rsidRDefault="00897BDF" w:rsidP="00F976B4">
            <w:pPr>
              <w:pStyle w:val="code"/>
              <w:rPr>
                <w:rtl/>
              </w:rPr>
            </w:pPr>
          </w:p>
          <w:p w14:paraId="52C9C92D" w14:textId="3D57CF53" w:rsidR="00897BDF" w:rsidRPr="00897BDF" w:rsidRDefault="00897BDF" w:rsidP="00F976B4">
            <w:pPr>
              <w:pStyle w:val="code"/>
            </w:pPr>
            <w:r w:rsidRPr="00897BDF">
              <w:t>});</w:t>
            </w:r>
          </w:p>
        </w:tc>
      </w:tr>
    </w:tbl>
    <w:p w14:paraId="0273EDA5" w14:textId="77777777" w:rsidR="00897BDF" w:rsidRDefault="00897BDF" w:rsidP="005B3B17">
      <w:pPr>
        <w:bidi w:val="0"/>
      </w:pPr>
    </w:p>
    <w:p w14:paraId="78C90BAF" w14:textId="5BF2F36D" w:rsidR="00897BDF" w:rsidRDefault="00897BDF" w:rsidP="005B3B17">
      <w:pPr>
        <w:rPr>
          <w:rtl/>
        </w:rPr>
      </w:pPr>
      <w:r>
        <w:rPr>
          <w:rFonts w:hint="cs"/>
          <w:rtl/>
        </w:rPr>
        <w:t xml:space="preserve">کاربر برای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BDF" w14:paraId="14906FEB" w14:textId="77777777" w:rsidTr="00897BDF">
        <w:tc>
          <w:tcPr>
            <w:tcW w:w="9350" w:type="dxa"/>
          </w:tcPr>
          <w:p w14:paraId="07A85963" w14:textId="77777777" w:rsidR="00897BDF" w:rsidRDefault="00897BDF" w:rsidP="005B3B17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لاگ</w:t>
            </w:r>
            <w:proofErr w:type="spellEnd"/>
            <w:r>
              <w:rPr>
                <w:rFonts w:hint="cs"/>
                <w:rtl/>
              </w:rPr>
              <w:t xml:space="preserve"> کردن </w:t>
            </w:r>
          </w:p>
          <w:p w14:paraId="25A2B813" w14:textId="77777777" w:rsidR="00897BDF" w:rsidRDefault="00897BDF" w:rsidP="005B3B1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تمیزکردن خطا ها </w:t>
            </w:r>
          </w:p>
          <w:p w14:paraId="5DC2C871" w14:textId="19E97344" w:rsidR="00897BDF" w:rsidRDefault="00897BDF" w:rsidP="005B3B17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دیباگ</w:t>
            </w:r>
            <w:proofErr w:type="spellEnd"/>
            <w:r>
              <w:rPr>
                <w:rFonts w:hint="cs"/>
                <w:rtl/>
              </w:rPr>
              <w:t xml:space="preserve"> کردن</w:t>
            </w:r>
          </w:p>
        </w:tc>
      </w:tr>
    </w:tbl>
    <w:p w14:paraId="25160C9F" w14:textId="77777777" w:rsidR="00897BDF" w:rsidRDefault="00897BDF" w:rsidP="005B3B17"/>
    <w:p w14:paraId="45975E31" w14:textId="1B43EE4C" w:rsidR="00897BDF" w:rsidRDefault="005B3B17" w:rsidP="005B3B17">
      <w:pPr>
        <w:pStyle w:val="Heading2"/>
        <w:rPr>
          <w:rtl/>
        </w:rPr>
      </w:pPr>
      <w:proofErr w:type="spellStart"/>
      <w:r w:rsidRPr="005B3B17">
        <w:rPr>
          <w:rtl/>
        </w:rPr>
        <w:t>فانکشن</w:t>
      </w:r>
      <w:proofErr w:type="spellEnd"/>
      <w:r w:rsidRPr="005B3B17">
        <w:rPr>
          <w:rtl/>
        </w:rPr>
        <w:t xml:space="preserve"> های مهم </w:t>
      </w:r>
      <w:proofErr w:type="spellStart"/>
      <w:r w:rsidRPr="005B3B17">
        <w:rPr>
          <w:rtl/>
        </w:rPr>
        <w:t>وردپرس</w:t>
      </w:r>
      <w:proofErr w:type="spellEnd"/>
    </w:p>
    <w:p w14:paraId="6E651FA3" w14:textId="6B2E8762" w:rsidR="005B3B17" w:rsidRDefault="005B3B17" w:rsidP="005B3B17">
      <w:pPr>
        <w:pStyle w:val="ListParagraph"/>
        <w:numPr>
          <w:ilvl w:val="0"/>
          <w:numId w:val="3"/>
        </w:numPr>
      </w:pPr>
      <w:proofErr w:type="spellStart"/>
      <w:proofErr w:type="gramStart"/>
      <w:r w:rsidRPr="005B3B17">
        <w:t>Trailingslashit</w:t>
      </w:r>
      <w:proofErr w:type="spellEnd"/>
      <w:r>
        <w:t>(</w:t>
      </w:r>
      <w:proofErr w:type="gramEnd"/>
      <w:r>
        <w:t>)</w:t>
      </w:r>
    </w:p>
    <w:p w14:paraId="49A98B1E" w14:textId="7E7C9B2E" w:rsidR="005B3B17" w:rsidRDefault="005B3B17" w:rsidP="005B3B17">
      <w:pPr>
        <w:ind w:left="360"/>
        <w:rPr>
          <w:rtl/>
        </w:rPr>
      </w:pPr>
      <w:r>
        <w:rPr>
          <w:rFonts w:hint="cs"/>
          <w:rtl/>
        </w:rPr>
        <w:t xml:space="preserve">این یک </w:t>
      </w:r>
      <w:proofErr w:type="spellStart"/>
      <w:r>
        <w:rPr>
          <w:rFonts w:hint="cs"/>
          <w:rtl/>
        </w:rPr>
        <w:t>فانکشن</w:t>
      </w:r>
      <w:proofErr w:type="spellEnd"/>
      <w:r>
        <w:rPr>
          <w:rFonts w:hint="cs"/>
          <w:rtl/>
        </w:rPr>
        <w:t xml:space="preserve"> کوچک و کاربردی </w:t>
      </w:r>
      <w:proofErr w:type="spellStart"/>
      <w:r>
        <w:rPr>
          <w:rFonts w:hint="cs"/>
          <w:rtl/>
        </w:rPr>
        <w:t>وردپرس</w:t>
      </w:r>
      <w:proofErr w:type="spellEnd"/>
      <w:r>
        <w:rPr>
          <w:rFonts w:hint="cs"/>
          <w:rtl/>
        </w:rPr>
        <w:t xml:space="preserve"> است کارش این است که مطمئن شود یک متن با یک (/)</w:t>
      </w:r>
      <w:r>
        <w:t xml:space="preserve"> </w:t>
      </w:r>
      <w:r>
        <w:rPr>
          <w:rFonts w:hint="cs"/>
          <w:rtl/>
        </w:rPr>
        <w:t xml:space="preserve">به پایان برسد.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B3B17" w:rsidRPr="005B3B17" w14:paraId="6C9AEE42" w14:textId="77777777" w:rsidTr="005B3B17">
        <w:tc>
          <w:tcPr>
            <w:tcW w:w="9350" w:type="dxa"/>
          </w:tcPr>
          <w:p w14:paraId="2CF92205" w14:textId="7C7D74B1" w:rsidR="005B3B17" w:rsidRPr="005B3B17" w:rsidRDefault="005B3B17" w:rsidP="00F976B4">
            <w:pPr>
              <w:pStyle w:val="code"/>
              <w:rPr>
                <w:b/>
                <w:bCs w:val="0"/>
              </w:rPr>
            </w:pPr>
            <w:proofErr w:type="spellStart"/>
            <w:proofErr w:type="gramStart"/>
            <w:r w:rsidRPr="005B3B17">
              <w:t>trailingslashit</w:t>
            </w:r>
            <w:proofErr w:type="spellEnd"/>
            <w:r w:rsidRPr="005B3B17">
              <w:t>( string</w:t>
            </w:r>
            <w:proofErr w:type="gramEnd"/>
            <w:r w:rsidRPr="005B3B17">
              <w:t xml:space="preserve"> $</w:t>
            </w:r>
            <w:proofErr w:type="gramStart"/>
            <w:r w:rsidRPr="005B3B17">
              <w:t>value )</w:t>
            </w:r>
            <w:proofErr w:type="gramEnd"/>
          </w:p>
        </w:tc>
      </w:tr>
    </w:tbl>
    <w:p w14:paraId="56D17D69" w14:textId="4E35C0D2" w:rsidR="005B3B17" w:rsidRDefault="005B3B17" w:rsidP="005B3B17">
      <w:pPr>
        <w:ind w:left="360"/>
        <w:rPr>
          <w:rtl/>
        </w:rPr>
      </w:pPr>
      <w:r>
        <w:rPr>
          <w:rFonts w:hint="cs"/>
          <w:rtl/>
        </w:rPr>
        <w:t>مثال:</w:t>
      </w:r>
    </w:p>
    <w:tbl>
      <w:tblPr>
        <w:tblStyle w:val="TableGrid"/>
        <w:bidiVisual/>
        <w:tblW w:w="0" w:type="auto"/>
        <w:tblInd w:w="-6" w:type="dxa"/>
        <w:tblLook w:val="04A0" w:firstRow="1" w:lastRow="0" w:firstColumn="1" w:lastColumn="0" w:noHBand="0" w:noVBand="1"/>
      </w:tblPr>
      <w:tblGrid>
        <w:gridCol w:w="8997"/>
      </w:tblGrid>
      <w:tr w:rsidR="005B3B17" w:rsidRPr="005B3B17" w14:paraId="156424C3" w14:textId="77777777" w:rsidTr="005B3B17">
        <w:tc>
          <w:tcPr>
            <w:tcW w:w="8997" w:type="dxa"/>
          </w:tcPr>
          <w:p w14:paraId="2EBCA073" w14:textId="6D214A61" w:rsidR="005B3B17" w:rsidRPr="005B3B17" w:rsidRDefault="005B3B17" w:rsidP="00F976B4">
            <w:pPr>
              <w:pStyle w:val="code"/>
              <w:rPr>
                <w:b/>
                <w:bCs w:val="0"/>
                <w:rtl/>
              </w:rPr>
            </w:pPr>
            <w:r w:rsidRPr="005B3B17">
              <w:t xml:space="preserve">echo </w:t>
            </w:r>
            <w:proofErr w:type="spellStart"/>
            <w:r w:rsidRPr="005B3B17">
              <w:t>trailingslashit</w:t>
            </w:r>
            <w:proofErr w:type="spellEnd"/>
            <w:r w:rsidRPr="005B3B17">
              <w:t>('https://example.com');</w:t>
            </w:r>
          </w:p>
        </w:tc>
      </w:tr>
    </w:tbl>
    <w:p w14:paraId="63D87E57" w14:textId="266A4B3F" w:rsidR="005B3B17" w:rsidRDefault="005B3B17" w:rsidP="005B3B17">
      <w:pPr>
        <w:ind w:left="360"/>
        <w:rPr>
          <w:rtl/>
        </w:rPr>
      </w:pPr>
      <w:r>
        <w:rPr>
          <w:rFonts w:hint="cs"/>
          <w:rtl/>
        </w:rPr>
        <w:t>خروجی: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B3B17" w:rsidRPr="005B3B17" w14:paraId="484ECC5B" w14:textId="77777777" w:rsidTr="005B3B17">
        <w:tc>
          <w:tcPr>
            <w:tcW w:w="9350" w:type="dxa"/>
          </w:tcPr>
          <w:p w14:paraId="2814FD86" w14:textId="28D16A3C" w:rsidR="005B3B17" w:rsidRPr="005B3B17" w:rsidRDefault="005B3B17" w:rsidP="00F976B4">
            <w:pPr>
              <w:pStyle w:val="code"/>
              <w:rPr>
                <w:b/>
                <w:bCs w:val="0"/>
              </w:rPr>
            </w:pPr>
            <w:r w:rsidRPr="005B3B17">
              <w:t>https://example.com/</w:t>
            </w:r>
          </w:p>
        </w:tc>
      </w:tr>
    </w:tbl>
    <w:p w14:paraId="54B6286B" w14:textId="1F60DB81" w:rsidR="005B3B17" w:rsidRPr="005B3B17" w:rsidRDefault="005B3B17" w:rsidP="005B3B17">
      <w:pPr>
        <w:ind w:left="360"/>
        <w:rPr>
          <w:rtl/>
        </w:rPr>
      </w:pPr>
      <w:proofErr w:type="spellStart"/>
      <w:r>
        <w:rPr>
          <w:rFonts w:hint="cs"/>
          <w:rtl/>
        </w:rPr>
        <w:lastRenderedPageBreak/>
        <w:t>هرجا</w:t>
      </w:r>
      <w:proofErr w:type="spellEnd"/>
      <w:r>
        <w:rPr>
          <w:rFonts w:hint="cs"/>
          <w:rtl/>
        </w:rPr>
        <w:t xml:space="preserve"> بخواهیم آدرس </w:t>
      </w:r>
      <w:proofErr w:type="spellStart"/>
      <w:r>
        <w:rPr>
          <w:rFonts w:hint="cs"/>
          <w:rtl/>
        </w:rPr>
        <w:t>فایلی</w:t>
      </w:r>
      <w:proofErr w:type="spellEnd"/>
      <w:r>
        <w:rPr>
          <w:rFonts w:hint="cs"/>
          <w:rtl/>
        </w:rPr>
        <w:t xml:space="preserve"> را بدهیم میتوانیم از این روش استفاده کنیم. </w:t>
      </w:r>
    </w:p>
    <w:p w14:paraId="50A3281B" w14:textId="25CA4030" w:rsidR="005B3B17" w:rsidRDefault="005B3B17" w:rsidP="005B3B17">
      <w:pPr>
        <w:rPr>
          <w:rtl/>
        </w:rPr>
      </w:pPr>
    </w:p>
    <w:p w14:paraId="6920347F" w14:textId="71A5BD9E" w:rsidR="005B3B17" w:rsidRDefault="005B3B17" w:rsidP="005B3B17">
      <w:pPr>
        <w:pStyle w:val="Heading2"/>
      </w:pPr>
      <w:r>
        <w:rPr>
          <w:rFonts w:hint="cs"/>
          <w:rtl/>
        </w:rPr>
        <w:t xml:space="preserve">کد </w:t>
      </w:r>
      <w:proofErr w:type="spellStart"/>
      <w:r>
        <w:rPr>
          <w:rFonts w:hint="cs"/>
          <w:rtl/>
        </w:rPr>
        <w:t>نویسی</w:t>
      </w:r>
      <w:proofErr w:type="spellEnd"/>
      <w:r>
        <w:rPr>
          <w:rFonts w:hint="cs"/>
          <w:rtl/>
        </w:rPr>
        <w:t xml:space="preserve"> فایل</w:t>
      </w:r>
      <w:proofErr w:type="spellStart"/>
      <w:r>
        <w:t>Function.p</w:t>
      </w:r>
      <w:r w:rsidR="000F1DA6">
        <w:t>hp</w:t>
      </w:r>
      <w:proofErr w:type="spellEnd"/>
    </w:p>
    <w:p w14:paraId="7F8DB4A1" w14:textId="1A42D538" w:rsidR="000F1DA6" w:rsidRDefault="000F1DA6" w:rsidP="000F1DA6">
      <w:pPr>
        <w:rPr>
          <w:rtl/>
        </w:rPr>
      </w:pPr>
      <w:r>
        <w:rPr>
          <w:rFonts w:hint="cs"/>
          <w:rtl/>
        </w:rPr>
        <w:t>فایل ما به این صورت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1DA6" w:rsidRPr="00363F03" w14:paraId="4847A0C4" w14:textId="77777777" w:rsidTr="000F1DA6">
        <w:tc>
          <w:tcPr>
            <w:tcW w:w="9350" w:type="dxa"/>
          </w:tcPr>
          <w:p w14:paraId="73268CA7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&lt;?</w:t>
            </w:r>
            <w:proofErr w:type="spellStart"/>
            <w:r w:rsidRPr="00363F03">
              <w:t>php</w:t>
            </w:r>
            <w:proofErr w:type="spellEnd"/>
          </w:p>
          <w:p w14:paraId="28EEDEFA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/**</w:t>
            </w:r>
          </w:p>
          <w:p w14:paraId="6EECDD7B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ZIBO functions and definitions.</w:t>
            </w:r>
          </w:p>
          <w:p w14:paraId="0FF9AE86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</w:t>
            </w:r>
          </w:p>
          <w:p w14:paraId="78A90173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@link https://developer.wordpress.org/themes/basics/theme-functions/</w:t>
            </w:r>
          </w:p>
          <w:p w14:paraId="06A99084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</w:t>
            </w:r>
          </w:p>
          <w:p w14:paraId="3219D59F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@package ZIBO</w:t>
            </w:r>
          </w:p>
          <w:p w14:paraId="2424FB0C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@author Saman Balahang</w:t>
            </w:r>
          </w:p>
          <w:p w14:paraId="39BFBD5F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@since 0.1.0</w:t>
            </w:r>
          </w:p>
          <w:p w14:paraId="0BD0C054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@version 0.1.0</w:t>
            </w:r>
          </w:p>
          <w:p w14:paraId="626F0FAF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*/</w:t>
            </w:r>
          </w:p>
          <w:p w14:paraId="78002320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59B99D1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if </w:t>
            </w:r>
            <w:proofErr w:type="gramStart"/>
            <w:r w:rsidRPr="00363F03">
              <w:t>( !</w:t>
            </w:r>
            <w:proofErr w:type="gramEnd"/>
            <w:r w:rsidRPr="00363F03">
              <w:t xml:space="preserve"> </w:t>
            </w:r>
            <w:proofErr w:type="gramStart"/>
            <w:r w:rsidRPr="00363F03">
              <w:t>defined( '</w:t>
            </w:r>
            <w:proofErr w:type="gramEnd"/>
            <w:r w:rsidRPr="00363F03">
              <w:t>ABSPATH</w:t>
            </w:r>
            <w:proofErr w:type="gramStart"/>
            <w:r w:rsidRPr="00363F03">
              <w:t>' )</w:t>
            </w:r>
            <w:proofErr w:type="gramEnd"/>
            <w:r w:rsidRPr="00363F03">
              <w:t xml:space="preserve"> ) {</w:t>
            </w:r>
          </w:p>
          <w:p w14:paraId="40CD5AFF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ab/>
              <w:t>exit; // Exit if accessed directly.</w:t>
            </w:r>
          </w:p>
          <w:p w14:paraId="2128ACF9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  <w:r w:rsidRPr="00363F03">
              <w:t>}</w:t>
            </w:r>
          </w:p>
          <w:p w14:paraId="3080991C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507E9A0B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/**</w:t>
            </w:r>
          </w:p>
          <w:p w14:paraId="23E86DCB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Define Constants</w:t>
            </w:r>
          </w:p>
          <w:p w14:paraId="26C8B766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*/</w:t>
            </w:r>
          </w:p>
          <w:p w14:paraId="7D3095CC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gramStart"/>
            <w:r w:rsidRPr="00363F03">
              <w:t>define( '</w:t>
            </w:r>
            <w:proofErr w:type="gramEnd"/>
            <w:r w:rsidRPr="00363F03">
              <w:t>ZIBO_THEME_VERSION', '0.1.0</w:t>
            </w:r>
            <w:proofErr w:type="gramStart"/>
            <w:r w:rsidRPr="00363F03">
              <w:t>' )</w:t>
            </w:r>
            <w:proofErr w:type="gramEnd"/>
            <w:r w:rsidRPr="00363F03">
              <w:t>;</w:t>
            </w:r>
          </w:p>
          <w:p w14:paraId="4BEFB9D4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gramStart"/>
            <w:r w:rsidRPr="00363F03">
              <w:t>define( '</w:t>
            </w:r>
            <w:proofErr w:type="gramEnd"/>
            <w:r w:rsidRPr="00363F03">
              <w:t>ZIBO_THEME_SETTINGS', 'astra-settings</w:t>
            </w:r>
            <w:proofErr w:type="gramStart"/>
            <w:r w:rsidRPr="00363F03">
              <w:t>' )</w:t>
            </w:r>
            <w:proofErr w:type="gramEnd"/>
            <w:r w:rsidRPr="00363F03">
              <w:t>;</w:t>
            </w:r>
          </w:p>
          <w:p w14:paraId="46B8EAA2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gramStart"/>
            <w:r w:rsidRPr="00363F03">
              <w:t>define( '</w:t>
            </w:r>
            <w:proofErr w:type="gramEnd"/>
            <w:r w:rsidRPr="00363F03">
              <w:t xml:space="preserve">ZIBO_THEME_DIR', </w:t>
            </w:r>
            <w:proofErr w:type="spellStart"/>
            <w:proofErr w:type="gramStart"/>
            <w:r w:rsidRPr="00363F03">
              <w:t>trailingslashit</w:t>
            </w:r>
            <w:proofErr w:type="spellEnd"/>
            <w:r w:rsidRPr="00363F03">
              <w:t xml:space="preserve">( </w:t>
            </w:r>
            <w:proofErr w:type="spellStart"/>
            <w:r w:rsidRPr="00363F03">
              <w:t>get</w:t>
            </w:r>
            <w:proofErr w:type="gramEnd"/>
            <w:r w:rsidRPr="00363F03">
              <w:t>_template_</w:t>
            </w:r>
            <w:proofErr w:type="gramStart"/>
            <w:r w:rsidRPr="00363F03">
              <w:t>directory</w:t>
            </w:r>
            <w:proofErr w:type="spellEnd"/>
            <w:r w:rsidRPr="00363F03">
              <w:t>() )</w:t>
            </w:r>
            <w:proofErr w:type="gramEnd"/>
            <w:r w:rsidRPr="00363F03">
              <w:t xml:space="preserve"> );</w:t>
            </w:r>
          </w:p>
          <w:p w14:paraId="3F0E22EA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gramStart"/>
            <w:r w:rsidRPr="00363F03">
              <w:t>define( '</w:t>
            </w:r>
            <w:proofErr w:type="gramEnd"/>
            <w:r w:rsidRPr="00363F03">
              <w:t xml:space="preserve">ZIBO_THEME_URI', </w:t>
            </w:r>
            <w:proofErr w:type="spellStart"/>
            <w:proofErr w:type="gramStart"/>
            <w:r w:rsidRPr="00363F03">
              <w:t>trailingslashit</w:t>
            </w:r>
            <w:proofErr w:type="spellEnd"/>
            <w:r w:rsidRPr="00363F03">
              <w:t xml:space="preserve">( </w:t>
            </w:r>
            <w:proofErr w:type="spellStart"/>
            <w:r w:rsidRPr="00363F03">
              <w:t>esc</w:t>
            </w:r>
            <w:proofErr w:type="gramEnd"/>
            <w:r w:rsidRPr="00363F03">
              <w:t>_</w:t>
            </w:r>
            <w:proofErr w:type="gramStart"/>
            <w:r w:rsidRPr="00363F03">
              <w:t>url</w:t>
            </w:r>
            <w:proofErr w:type="spellEnd"/>
            <w:r w:rsidRPr="00363F03">
              <w:t xml:space="preserve">( </w:t>
            </w:r>
            <w:proofErr w:type="spellStart"/>
            <w:r w:rsidRPr="00363F03">
              <w:t>get</w:t>
            </w:r>
            <w:proofErr w:type="gramEnd"/>
            <w:r w:rsidRPr="00363F03">
              <w:t>_template_directory_</w:t>
            </w:r>
            <w:proofErr w:type="gramStart"/>
            <w:r w:rsidRPr="00363F03">
              <w:t>uri</w:t>
            </w:r>
            <w:proofErr w:type="spellEnd"/>
            <w:r w:rsidRPr="00363F03">
              <w:t>() )</w:t>
            </w:r>
            <w:proofErr w:type="gramEnd"/>
            <w:r w:rsidRPr="00363F03">
              <w:t xml:space="preserve"> </w:t>
            </w:r>
            <w:proofErr w:type="gramStart"/>
            <w:r w:rsidRPr="00363F03">
              <w:t>) )</w:t>
            </w:r>
            <w:proofErr w:type="gramEnd"/>
            <w:r w:rsidRPr="00363F03">
              <w:t>;</w:t>
            </w:r>
          </w:p>
          <w:p w14:paraId="1C5E5196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gramStart"/>
            <w:r w:rsidRPr="00363F03">
              <w:t>define( '</w:t>
            </w:r>
            <w:proofErr w:type="gramEnd"/>
            <w:r w:rsidRPr="00363F03">
              <w:t>ZIBO_WEBSITE_BASE_URL', 'https://github.com/</w:t>
            </w:r>
            <w:proofErr w:type="spellStart"/>
            <w:r w:rsidRPr="00363F03">
              <w:t>samanbalahang</w:t>
            </w:r>
            <w:proofErr w:type="spellEnd"/>
            <w:r w:rsidRPr="00363F03">
              <w:t>/ZIBO</w:t>
            </w:r>
            <w:proofErr w:type="gramStart"/>
            <w:r w:rsidRPr="00363F03">
              <w:t>' )</w:t>
            </w:r>
            <w:proofErr w:type="gramEnd"/>
            <w:r w:rsidRPr="00363F03">
              <w:t>;</w:t>
            </w:r>
          </w:p>
          <w:p w14:paraId="696CB484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0A5621AB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25565E50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/**</w:t>
            </w:r>
          </w:p>
          <w:p w14:paraId="7D6CD795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Load theme files.</w:t>
            </w:r>
          </w:p>
          <w:p w14:paraId="53977BF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</w:t>
            </w:r>
          </w:p>
          <w:p w14:paraId="757CABB1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The theme is organized into separate modules to keep the</w:t>
            </w:r>
          </w:p>
          <w:p w14:paraId="4AD39F22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</w:t>
            </w:r>
            <w:proofErr w:type="spellStart"/>
            <w:r w:rsidRPr="00363F03">
              <w:t>functions.php</w:t>
            </w:r>
            <w:proofErr w:type="spellEnd"/>
            <w:r w:rsidRPr="00363F03">
              <w:t xml:space="preserve"> file clean and maintainable. Each file is</w:t>
            </w:r>
          </w:p>
          <w:p w14:paraId="338CC2A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 </w:t>
            </w:r>
            <w:proofErr w:type="gramStart"/>
            <w:r w:rsidRPr="00363F03">
              <w:t>responsible</w:t>
            </w:r>
            <w:proofErr w:type="gramEnd"/>
            <w:r w:rsidRPr="00363F03">
              <w:t xml:space="preserve"> for a specific area of functionality.</w:t>
            </w:r>
          </w:p>
          <w:p w14:paraId="3A155332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 */</w:t>
            </w:r>
          </w:p>
          <w:p w14:paraId="5F2571AA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Theme setup and initialization.</w:t>
            </w:r>
          </w:p>
          <w:p w14:paraId="3A86720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setup.php</w:t>
            </w:r>
            <w:proofErr w:type="spellEnd"/>
            <w:r w:rsidRPr="00363F03">
              <w:t>';</w:t>
            </w:r>
          </w:p>
          <w:p w14:paraId="52D2611F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6BE4BA86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lastRenderedPageBreak/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widgets.php</w:t>
            </w:r>
            <w:proofErr w:type="spellEnd"/>
            <w:r w:rsidRPr="00363F03">
              <w:t>';</w:t>
            </w:r>
          </w:p>
          <w:p w14:paraId="40D4A5D5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Scripts and styles.</w:t>
            </w:r>
          </w:p>
          <w:p w14:paraId="38EABFA9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enqueue.php</w:t>
            </w:r>
            <w:proofErr w:type="spellEnd"/>
            <w:r w:rsidRPr="00363F03">
              <w:t>';</w:t>
            </w:r>
          </w:p>
          <w:p w14:paraId="20C783B9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21151511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Helper functions.</w:t>
            </w:r>
          </w:p>
          <w:p w14:paraId="40D6043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helpers.php</w:t>
            </w:r>
            <w:proofErr w:type="spellEnd"/>
            <w:r w:rsidRPr="00363F03">
              <w:t>';</w:t>
            </w:r>
          </w:p>
          <w:p w14:paraId="6D6D9AE8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20DCB510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Theme support declarations.</w:t>
            </w:r>
          </w:p>
          <w:p w14:paraId="4E1AE72D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/theme-</w:t>
            </w:r>
            <w:proofErr w:type="spellStart"/>
            <w:r w:rsidRPr="00363F03">
              <w:t>support.php</w:t>
            </w:r>
            <w:proofErr w:type="spellEnd"/>
            <w:r w:rsidRPr="00363F03">
              <w:t>';</w:t>
            </w:r>
          </w:p>
          <w:p w14:paraId="7923844F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6297B82B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Template helper tags.</w:t>
            </w:r>
          </w:p>
          <w:p w14:paraId="718131F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/template-</w:t>
            </w:r>
            <w:proofErr w:type="spellStart"/>
            <w:r w:rsidRPr="00363F03">
              <w:t>tags.php</w:t>
            </w:r>
            <w:proofErr w:type="spellEnd"/>
            <w:r w:rsidRPr="00363F03">
              <w:t>';</w:t>
            </w:r>
          </w:p>
          <w:p w14:paraId="0467DE74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1FCDC150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WordPress Customizer settings.</w:t>
            </w:r>
          </w:p>
          <w:p w14:paraId="337DE43E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customizer.php</w:t>
            </w:r>
            <w:proofErr w:type="spellEnd"/>
            <w:r w:rsidRPr="00363F03">
              <w:t>';</w:t>
            </w:r>
          </w:p>
          <w:p w14:paraId="7FA9F19E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35A72519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AJAX handlers.</w:t>
            </w:r>
          </w:p>
          <w:p w14:paraId="6846FCBB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ajax.php</w:t>
            </w:r>
            <w:proofErr w:type="spellEnd"/>
            <w:r w:rsidRPr="00363F03">
              <w:t>';</w:t>
            </w:r>
          </w:p>
          <w:p w14:paraId="065A8B2C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5A99C66A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Security enhancements.</w:t>
            </w:r>
          </w:p>
          <w:p w14:paraId="585DA985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security.php</w:t>
            </w:r>
            <w:proofErr w:type="spellEnd"/>
            <w:r w:rsidRPr="00363F03">
              <w:t>';</w:t>
            </w:r>
          </w:p>
          <w:p w14:paraId="1C3D4B6E" w14:textId="77777777" w:rsidR="007E48D2" w:rsidRPr="00363F03" w:rsidRDefault="007E48D2" w:rsidP="00F976B4">
            <w:pPr>
              <w:pStyle w:val="code"/>
              <w:rPr>
                <w:bCs w:val="0"/>
              </w:rPr>
            </w:pPr>
          </w:p>
          <w:p w14:paraId="768374F4" w14:textId="77777777" w:rsidR="007E48D2" w:rsidRPr="00363F03" w:rsidRDefault="007E48D2" w:rsidP="00F976B4">
            <w:pPr>
              <w:pStyle w:val="code"/>
              <w:rPr>
                <w:b/>
                <w:bCs w:val="0"/>
              </w:rPr>
            </w:pPr>
            <w:r w:rsidRPr="00363F03">
              <w:t>// Performance optimizations.</w:t>
            </w:r>
          </w:p>
          <w:p w14:paraId="09E24397" w14:textId="7B0CEF5F" w:rsidR="000F1DA6" w:rsidRPr="00363F03" w:rsidRDefault="007E48D2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require_once</w:t>
            </w:r>
            <w:proofErr w:type="spellEnd"/>
            <w:r w:rsidRPr="00363F03">
              <w:t xml:space="preserve"> ZIBO_THEME_</w:t>
            </w:r>
            <w:proofErr w:type="gramStart"/>
            <w:r w:rsidRPr="00363F03">
              <w:t>DIR .</w:t>
            </w:r>
            <w:proofErr w:type="gramEnd"/>
            <w:r w:rsidRPr="00363F03">
              <w:t xml:space="preserve"> '</w:t>
            </w:r>
            <w:proofErr w:type="spellStart"/>
            <w:r w:rsidRPr="00363F03">
              <w:t>inc</w:t>
            </w:r>
            <w:proofErr w:type="spellEnd"/>
            <w:r w:rsidRPr="00363F03">
              <w:t>/</w:t>
            </w:r>
            <w:proofErr w:type="spellStart"/>
            <w:r w:rsidRPr="00363F03">
              <w:t>performance.php</w:t>
            </w:r>
            <w:proofErr w:type="spellEnd"/>
            <w:r w:rsidRPr="00363F03">
              <w:t>';</w:t>
            </w:r>
          </w:p>
        </w:tc>
      </w:tr>
    </w:tbl>
    <w:p w14:paraId="745E7D6E" w14:textId="77777777" w:rsidR="000F1DA6" w:rsidRPr="000F1DA6" w:rsidRDefault="000F1DA6" w:rsidP="000F1DA6">
      <w:pPr>
        <w:bidi w:val="0"/>
      </w:pPr>
    </w:p>
    <w:p w14:paraId="447757C2" w14:textId="4BAD51D6" w:rsidR="005B3B17" w:rsidRDefault="0006201D" w:rsidP="0006201D">
      <w:pPr>
        <w:pStyle w:val="Heading2"/>
      </w:pPr>
      <w:r>
        <w:rPr>
          <w:rFonts w:hint="cs"/>
          <w:rtl/>
        </w:rPr>
        <w:t xml:space="preserve">فایل </w:t>
      </w:r>
      <w:proofErr w:type="spellStart"/>
      <w:r w:rsidRPr="0006201D">
        <w:t>setup.php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01D" w:rsidRPr="0006201D" w14:paraId="4704734C" w14:textId="77777777" w:rsidTr="0006201D">
        <w:tc>
          <w:tcPr>
            <w:tcW w:w="9350" w:type="dxa"/>
          </w:tcPr>
          <w:p w14:paraId="7A69E2CC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&lt;?</w:t>
            </w:r>
            <w:proofErr w:type="spellStart"/>
            <w:r w:rsidRPr="0006201D">
              <w:t>php</w:t>
            </w:r>
            <w:proofErr w:type="spellEnd"/>
          </w:p>
          <w:p w14:paraId="4B2EAD6F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  <w:p w14:paraId="58C068F1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06201D">
              <w:t>add_</w:t>
            </w:r>
            <w:proofErr w:type="gramStart"/>
            <w:r w:rsidRPr="0006201D">
              <w:t>action</w:t>
            </w:r>
            <w:proofErr w:type="spellEnd"/>
            <w:r w:rsidRPr="0006201D">
              <w:t>( '</w:t>
            </w:r>
            <w:proofErr w:type="spellStart"/>
            <w:proofErr w:type="gramEnd"/>
            <w:r w:rsidRPr="0006201D">
              <w:t>after_setup_theme</w:t>
            </w:r>
            <w:proofErr w:type="spellEnd"/>
            <w:r w:rsidRPr="0006201D">
              <w:t>', '</w:t>
            </w:r>
            <w:proofErr w:type="spellStart"/>
            <w:r w:rsidRPr="0006201D">
              <w:t>zibo_setup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6886DBC9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  <w:p w14:paraId="18AA9FFD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function </w:t>
            </w:r>
            <w:proofErr w:type="spellStart"/>
            <w:r w:rsidRPr="0006201D">
              <w:t>zibo_</w:t>
            </w:r>
            <w:proofErr w:type="gramStart"/>
            <w:r w:rsidRPr="0006201D">
              <w:t>setup</w:t>
            </w:r>
            <w:proofErr w:type="spellEnd"/>
            <w:r w:rsidRPr="0006201D">
              <w:t>(</w:t>
            </w:r>
            <w:proofErr w:type="gramEnd"/>
            <w:r w:rsidRPr="0006201D">
              <w:t>) {</w:t>
            </w:r>
          </w:p>
          <w:p w14:paraId="64C86AF3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  <w:p w14:paraId="77BBD566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load_theme_</w:t>
            </w:r>
            <w:proofErr w:type="gramStart"/>
            <w:r w:rsidRPr="0006201D">
              <w:t>textdomain</w:t>
            </w:r>
            <w:proofErr w:type="spellEnd"/>
            <w:r w:rsidRPr="0006201D">
              <w:t>( '</w:t>
            </w:r>
            <w:proofErr w:type="spellStart"/>
            <w:proofErr w:type="gramEnd"/>
            <w:r w:rsidRPr="0006201D">
              <w:t>zibo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7BF6A42F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  <w:p w14:paraId="4005A246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add_theme_</w:t>
            </w:r>
            <w:proofErr w:type="gramStart"/>
            <w:r w:rsidRPr="0006201D">
              <w:t>support</w:t>
            </w:r>
            <w:proofErr w:type="spellEnd"/>
            <w:r w:rsidRPr="0006201D">
              <w:t>( '</w:t>
            </w:r>
            <w:proofErr w:type="gramEnd"/>
            <w:r w:rsidRPr="0006201D">
              <w:t>title-tag</w:t>
            </w:r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332F335E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add_theme_</w:t>
            </w:r>
            <w:proofErr w:type="gramStart"/>
            <w:r w:rsidRPr="0006201D">
              <w:t>support</w:t>
            </w:r>
            <w:proofErr w:type="spellEnd"/>
            <w:r w:rsidRPr="0006201D">
              <w:t>( '</w:t>
            </w:r>
            <w:proofErr w:type="gramEnd"/>
            <w:r w:rsidRPr="0006201D">
              <w:t>post-thumbnails</w:t>
            </w:r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34D2721E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add_theme_</w:t>
            </w:r>
            <w:proofErr w:type="gramStart"/>
            <w:r w:rsidRPr="0006201D">
              <w:t>support</w:t>
            </w:r>
            <w:proofErr w:type="spellEnd"/>
            <w:r w:rsidRPr="0006201D">
              <w:t>( '</w:t>
            </w:r>
            <w:proofErr w:type="gramEnd"/>
            <w:r w:rsidRPr="0006201D">
              <w:t>custom-logo</w:t>
            </w:r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0870C1FE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add_theme_</w:t>
            </w:r>
            <w:proofErr w:type="gramStart"/>
            <w:r w:rsidRPr="0006201D">
              <w:t>support</w:t>
            </w:r>
            <w:proofErr w:type="spellEnd"/>
            <w:r w:rsidRPr="0006201D">
              <w:t>( '</w:t>
            </w:r>
            <w:proofErr w:type="gramEnd"/>
            <w:r w:rsidRPr="0006201D">
              <w:t>html5</w:t>
            </w:r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68CEDFA0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  <w:p w14:paraId="6365D95C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</w:t>
            </w:r>
            <w:proofErr w:type="spellStart"/>
            <w:r w:rsidRPr="0006201D">
              <w:t>register_nav_</w:t>
            </w:r>
            <w:proofErr w:type="gramStart"/>
            <w:r w:rsidRPr="0006201D">
              <w:t>menus</w:t>
            </w:r>
            <w:proofErr w:type="spellEnd"/>
            <w:r w:rsidRPr="0006201D">
              <w:t>(</w:t>
            </w:r>
            <w:proofErr w:type="gramEnd"/>
          </w:p>
          <w:p w14:paraId="55508F43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        </w:t>
            </w:r>
            <w:proofErr w:type="gramStart"/>
            <w:r w:rsidRPr="0006201D">
              <w:t>array(</w:t>
            </w:r>
            <w:proofErr w:type="gramEnd"/>
          </w:p>
          <w:p w14:paraId="0E94EC50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            'primary' =&gt; _</w:t>
            </w:r>
            <w:proofErr w:type="gramStart"/>
            <w:r w:rsidRPr="0006201D">
              <w:t>_( '</w:t>
            </w:r>
            <w:proofErr w:type="gramEnd"/>
            <w:r w:rsidRPr="0006201D">
              <w:t>Primary Menu', '</w:t>
            </w:r>
            <w:proofErr w:type="spellStart"/>
            <w:r w:rsidRPr="0006201D">
              <w:t>zibo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,</w:t>
            </w:r>
          </w:p>
          <w:p w14:paraId="023A6CEB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            'secondary' =&gt;_</w:t>
            </w:r>
            <w:proofErr w:type="gramStart"/>
            <w:r w:rsidRPr="0006201D">
              <w:t>_(</w:t>
            </w:r>
            <w:proofErr w:type="gramEnd"/>
            <w:r w:rsidRPr="0006201D">
              <w:t>'Secondary Menu</w:t>
            </w:r>
            <w:proofErr w:type="gramStart"/>
            <w:r w:rsidRPr="0006201D">
              <w:t>' ,</w:t>
            </w:r>
            <w:proofErr w:type="gramEnd"/>
            <w:r w:rsidRPr="0006201D">
              <w:t xml:space="preserve"> '</w:t>
            </w:r>
            <w:proofErr w:type="spellStart"/>
            <w:r w:rsidRPr="0006201D">
              <w:t>zibo</w:t>
            </w:r>
            <w:proofErr w:type="spellEnd"/>
            <w:r w:rsidRPr="0006201D">
              <w:t>'),</w:t>
            </w:r>
          </w:p>
          <w:p w14:paraId="16711B29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            'footer</w:t>
            </w:r>
            <w:proofErr w:type="gramStart"/>
            <w:r w:rsidRPr="0006201D">
              <w:t>'  =</w:t>
            </w:r>
            <w:proofErr w:type="gramEnd"/>
            <w:r w:rsidRPr="0006201D">
              <w:t>&gt; _</w:t>
            </w:r>
            <w:proofErr w:type="gramStart"/>
            <w:r w:rsidRPr="0006201D">
              <w:t>_( '</w:t>
            </w:r>
            <w:proofErr w:type="gramEnd"/>
            <w:r w:rsidRPr="0006201D">
              <w:t>Footer Menu', '</w:t>
            </w:r>
            <w:proofErr w:type="spellStart"/>
            <w:r w:rsidRPr="0006201D">
              <w:t>zibo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,</w:t>
            </w:r>
          </w:p>
          <w:p w14:paraId="0C2BB8AF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        )</w:t>
            </w:r>
          </w:p>
          <w:p w14:paraId="0458D251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>    );</w:t>
            </w:r>
          </w:p>
          <w:p w14:paraId="5E891E81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  <w:r w:rsidRPr="0006201D">
              <w:t>}</w:t>
            </w:r>
          </w:p>
          <w:p w14:paraId="5342DC26" w14:textId="77777777" w:rsidR="0006201D" w:rsidRPr="0006201D" w:rsidRDefault="0006201D" w:rsidP="00F976B4">
            <w:pPr>
              <w:pStyle w:val="code"/>
              <w:rPr>
                <w:bCs w:val="0"/>
              </w:rPr>
            </w:pPr>
          </w:p>
        </w:tc>
      </w:tr>
    </w:tbl>
    <w:p w14:paraId="17FA9677" w14:textId="77777777" w:rsidR="0006201D" w:rsidRDefault="0006201D" w:rsidP="0006201D"/>
    <w:p w14:paraId="0D6219FB" w14:textId="1EC7ECF1" w:rsidR="0006201D" w:rsidRDefault="0006201D" w:rsidP="0006201D">
      <w:pPr>
        <w:rPr>
          <w:rtl/>
        </w:rPr>
      </w:pPr>
      <w:proofErr w:type="spellStart"/>
      <w:r>
        <w:rPr>
          <w:rFonts w:hint="cs"/>
          <w:rtl/>
        </w:rPr>
        <w:t>محتوایات</w:t>
      </w:r>
      <w:proofErr w:type="spellEnd"/>
      <w:r>
        <w:rPr>
          <w:rFonts w:hint="cs"/>
          <w:rtl/>
        </w:rPr>
        <w:t xml:space="preserve"> فایل </w:t>
      </w:r>
      <w:proofErr w:type="spellStart"/>
      <w:r w:rsidRPr="0006201D">
        <w:t>inc</w:t>
      </w:r>
      <w:proofErr w:type="spellEnd"/>
      <w:r w:rsidRPr="0006201D">
        <w:t>/</w:t>
      </w:r>
      <w:proofErr w:type="spellStart"/>
      <w:r w:rsidRPr="0006201D">
        <w:t>widgets.php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01D" w:rsidRPr="0006201D" w14:paraId="5C011123" w14:textId="77777777" w:rsidTr="0006201D">
        <w:tc>
          <w:tcPr>
            <w:tcW w:w="9350" w:type="dxa"/>
          </w:tcPr>
          <w:p w14:paraId="1AAE3A58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06201D">
              <w:t>add_</w:t>
            </w:r>
            <w:proofErr w:type="gramStart"/>
            <w:r w:rsidRPr="0006201D">
              <w:t>action</w:t>
            </w:r>
            <w:proofErr w:type="spellEnd"/>
            <w:r w:rsidRPr="0006201D">
              <w:t>( '</w:t>
            </w:r>
            <w:proofErr w:type="spellStart"/>
            <w:proofErr w:type="gramEnd"/>
            <w:r w:rsidRPr="0006201D">
              <w:t>widgets_init</w:t>
            </w:r>
            <w:proofErr w:type="spellEnd"/>
            <w:r w:rsidRPr="0006201D">
              <w:t>', '</w:t>
            </w:r>
            <w:proofErr w:type="spellStart"/>
            <w:r w:rsidRPr="0006201D">
              <w:t>zibo_register_sidebars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;</w:t>
            </w:r>
          </w:p>
          <w:p w14:paraId="2901125E" w14:textId="77777777" w:rsidR="0006201D" w:rsidRPr="0006201D" w:rsidRDefault="0006201D" w:rsidP="00F976B4">
            <w:pPr>
              <w:pStyle w:val="code"/>
              <w:rPr>
                <w:bCs w:val="0"/>
                <w:rtl/>
              </w:rPr>
            </w:pPr>
          </w:p>
          <w:p w14:paraId="292A762B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function </w:t>
            </w:r>
            <w:proofErr w:type="spellStart"/>
            <w:r w:rsidRPr="0006201D">
              <w:t>zibo_register_</w:t>
            </w:r>
            <w:proofErr w:type="gramStart"/>
            <w:r w:rsidRPr="0006201D">
              <w:t>sidebars</w:t>
            </w:r>
            <w:proofErr w:type="spellEnd"/>
            <w:r w:rsidRPr="0006201D">
              <w:t>(</w:t>
            </w:r>
            <w:proofErr w:type="gramEnd"/>
            <w:r w:rsidRPr="0006201D">
              <w:t>) {</w:t>
            </w:r>
          </w:p>
          <w:p w14:paraId="5D04172D" w14:textId="77777777" w:rsidR="0006201D" w:rsidRPr="0006201D" w:rsidRDefault="0006201D" w:rsidP="00F976B4">
            <w:pPr>
              <w:pStyle w:val="code"/>
              <w:rPr>
                <w:bCs w:val="0"/>
                <w:rtl/>
              </w:rPr>
            </w:pPr>
          </w:p>
          <w:p w14:paraId="00FA0519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    </w:t>
            </w:r>
            <w:proofErr w:type="spellStart"/>
            <w:r w:rsidRPr="0006201D">
              <w:t>register_</w:t>
            </w:r>
            <w:proofErr w:type="gramStart"/>
            <w:r w:rsidRPr="0006201D">
              <w:t>sidebar</w:t>
            </w:r>
            <w:proofErr w:type="spellEnd"/>
            <w:r w:rsidRPr="0006201D">
              <w:t>(</w:t>
            </w:r>
            <w:proofErr w:type="gramEnd"/>
          </w:p>
          <w:p w14:paraId="12A24B34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        </w:t>
            </w:r>
            <w:proofErr w:type="gramStart"/>
            <w:r w:rsidRPr="0006201D">
              <w:t>array(</w:t>
            </w:r>
            <w:proofErr w:type="gramEnd"/>
          </w:p>
          <w:p w14:paraId="772BC96E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            'name' =&gt; _</w:t>
            </w:r>
            <w:proofErr w:type="gramStart"/>
            <w:r w:rsidRPr="0006201D">
              <w:t>_( '</w:t>
            </w:r>
            <w:proofErr w:type="gramEnd"/>
            <w:r w:rsidRPr="0006201D">
              <w:t>Main Sidebar', '</w:t>
            </w:r>
            <w:proofErr w:type="spellStart"/>
            <w:r w:rsidRPr="0006201D">
              <w:t>zibo</w:t>
            </w:r>
            <w:proofErr w:type="spellEnd"/>
            <w:proofErr w:type="gramStart"/>
            <w:r w:rsidRPr="0006201D">
              <w:t>' )</w:t>
            </w:r>
            <w:proofErr w:type="gramEnd"/>
            <w:r w:rsidRPr="0006201D">
              <w:t>,</w:t>
            </w:r>
          </w:p>
          <w:p w14:paraId="65DB6780" w14:textId="77777777" w:rsidR="0006201D" w:rsidRPr="0006201D" w:rsidRDefault="0006201D" w:rsidP="00F976B4">
            <w:pPr>
              <w:pStyle w:val="code"/>
              <w:rPr>
                <w:b/>
                <w:bCs w:val="0"/>
              </w:rPr>
            </w:pPr>
            <w:r w:rsidRPr="0006201D">
              <w:t xml:space="preserve">            'id'   =&gt; 'main-sidebar',</w:t>
            </w:r>
          </w:p>
          <w:p w14:paraId="2D1E7656" w14:textId="77777777" w:rsidR="0006201D" w:rsidRPr="0006201D" w:rsidRDefault="0006201D" w:rsidP="00F976B4">
            <w:pPr>
              <w:pStyle w:val="code"/>
              <w:rPr>
                <w:b/>
                <w:bCs w:val="0"/>
                <w:rtl/>
              </w:rPr>
            </w:pPr>
            <w:r w:rsidRPr="0006201D">
              <w:t xml:space="preserve">        )</w:t>
            </w:r>
          </w:p>
          <w:p w14:paraId="04AE9D1C" w14:textId="77777777" w:rsidR="0006201D" w:rsidRPr="0006201D" w:rsidRDefault="0006201D" w:rsidP="00F976B4">
            <w:pPr>
              <w:pStyle w:val="code"/>
              <w:rPr>
                <w:b/>
                <w:bCs w:val="0"/>
                <w:rtl/>
              </w:rPr>
            </w:pPr>
            <w:r w:rsidRPr="0006201D">
              <w:t xml:space="preserve">    );</w:t>
            </w:r>
          </w:p>
          <w:p w14:paraId="6C10CFCE" w14:textId="39CDE2CF" w:rsidR="0006201D" w:rsidRPr="0006201D" w:rsidRDefault="0006201D" w:rsidP="00F976B4">
            <w:pPr>
              <w:pStyle w:val="code"/>
              <w:rPr>
                <w:bCs w:val="0"/>
                <w:rtl/>
              </w:rPr>
            </w:pPr>
            <w:r w:rsidRPr="0006201D">
              <w:t>}</w:t>
            </w:r>
          </w:p>
        </w:tc>
      </w:tr>
    </w:tbl>
    <w:p w14:paraId="136B9290" w14:textId="77777777" w:rsidR="0006201D" w:rsidRDefault="0006201D" w:rsidP="0006201D">
      <w:pPr>
        <w:rPr>
          <w:rtl/>
        </w:rPr>
      </w:pPr>
    </w:p>
    <w:p w14:paraId="1FF3A386" w14:textId="5F809162" w:rsidR="0006201D" w:rsidRDefault="0006201D" w:rsidP="00363F03">
      <w:pPr>
        <w:pStyle w:val="Heading3"/>
        <w:rPr>
          <w:rtl/>
        </w:rPr>
      </w:pPr>
      <w:proofErr w:type="spellStart"/>
      <w:r>
        <w:rPr>
          <w:rFonts w:hint="cs"/>
          <w:rtl/>
        </w:rPr>
        <w:t>محتوایات</w:t>
      </w:r>
      <w:proofErr w:type="spellEnd"/>
      <w:r>
        <w:rPr>
          <w:rFonts w:hint="cs"/>
          <w:rtl/>
        </w:rPr>
        <w:t xml:space="preserve"> فایل </w:t>
      </w:r>
      <w:proofErr w:type="spellStart"/>
      <w:r w:rsidR="007E48D2" w:rsidRPr="007E48D2">
        <w:t>inc</w:t>
      </w:r>
      <w:proofErr w:type="spellEnd"/>
      <w:r w:rsidR="007E48D2" w:rsidRPr="007E48D2">
        <w:t>/</w:t>
      </w:r>
      <w:proofErr w:type="spellStart"/>
      <w:r w:rsidR="007E48D2" w:rsidRPr="007E48D2">
        <w:t>enqueue.php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48D2" w:rsidRPr="00363F03" w14:paraId="2342D810" w14:textId="77777777" w:rsidTr="007E48D2">
        <w:tc>
          <w:tcPr>
            <w:tcW w:w="9350" w:type="dxa"/>
          </w:tcPr>
          <w:p w14:paraId="5E201289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&lt;?</w:t>
            </w:r>
            <w:proofErr w:type="spellStart"/>
            <w:r w:rsidRPr="00363F03">
              <w:t>php</w:t>
            </w:r>
            <w:proofErr w:type="spellEnd"/>
          </w:p>
          <w:p w14:paraId="0F740829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/**</w:t>
            </w:r>
          </w:p>
          <w:p w14:paraId="7169C011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 Enqueue theme assets.</w:t>
            </w:r>
          </w:p>
          <w:p w14:paraId="00FA4EB4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</w:t>
            </w:r>
          </w:p>
          <w:p w14:paraId="1DAA130E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 @package Zibo</w:t>
            </w:r>
          </w:p>
          <w:p w14:paraId="20A9B464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 @since 0.1.0</w:t>
            </w:r>
          </w:p>
          <w:p w14:paraId="297A1711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*/</w:t>
            </w:r>
          </w:p>
          <w:p w14:paraId="4BD3A1E2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10F62DDD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if </w:t>
            </w:r>
            <w:proofErr w:type="gramStart"/>
            <w:r w:rsidRPr="00363F03">
              <w:t>( !</w:t>
            </w:r>
            <w:proofErr w:type="gramEnd"/>
            <w:r w:rsidRPr="00363F03">
              <w:t xml:space="preserve"> </w:t>
            </w:r>
            <w:proofErr w:type="gramStart"/>
            <w:r w:rsidRPr="00363F03">
              <w:t>defined( '</w:t>
            </w:r>
            <w:proofErr w:type="gramEnd"/>
            <w:r w:rsidRPr="00363F03">
              <w:t>ABSPATH</w:t>
            </w:r>
            <w:proofErr w:type="gramStart"/>
            <w:r w:rsidRPr="00363F03">
              <w:t>' )</w:t>
            </w:r>
            <w:proofErr w:type="gramEnd"/>
            <w:r w:rsidRPr="00363F03">
              <w:t xml:space="preserve"> ) {</w:t>
            </w:r>
          </w:p>
          <w:p w14:paraId="4F4A2F7B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exit;</w:t>
            </w:r>
          </w:p>
          <w:p w14:paraId="6C0C645D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  <w:r w:rsidRPr="00363F03">
              <w:t>}</w:t>
            </w:r>
          </w:p>
          <w:p w14:paraId="32732618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06892630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proofErr w:type="spellStart"/>
            <w:r w:rsidRPr="00363F03">
              <w:t>add_</w:t>
            </w:r>
            <w:proofErr w:type="gramStart"/>
            <w:r w:rsidRPr="00363F03">
              <w:t>action</w:t>
            </w:r>
            <w:proofErr w:type="spellEnd"/>
            <w:r w:rsidRPr="00363F03">
              <w:t>( '</w:t>
            </w:r>
            <w:proofErr w:type="spellStart"/>
            <w:proofErr w:type="gramEnd"/>
            <w:r w:rsidRPr="00363F03">
              <w:t>wp_enqueue_scripts</w:t>
            </w:r>
            <w:proofErr w:type="spellEnd"/>
            <w:r w:rsidRPr="00363F03">
              <w:t>', '</w:t>
            </w:r>
            <w:proofErr w:type="spellStart"/>
            <w:r w:rsidRPr="00363F03">
              <w:t>zibo_enqueue_assets</w:t>
            </w:r>
            <w:proofErr w:type="spellEnd"/>
            <w:proofErr w:type="gramStart"/>
            <w:r w:rsidRPr="00363F03">
              <w:t>' )</w:t>
            </w:r>
            <w:proofErr w:type="gramEnd"/>
            <w:r w:rsidRPr="00363F03">
              <w:t>;</w:t>
            </w:r>
          </w:p>
          <w:p w14:paraId="568AAD25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212136A4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/**</w:t>
            </w:r>
          </w:p>
          <w:p w14:paraId="1239EF06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 Enqueue frontend styles and scripts.</w:t>
            </w:r>
          </w:p>
          <w:p w14:paraId="53936A8E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</w:t>
            </w:r>
          </w:p>
          <w:p w14:paraId="596BBE53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 @return void</w:t>
            </w:r>
          </w:p>
          <w:p w14:paraId="15714FD8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*/</w:t>
            </w:r>
          </w:p>
          <w:p w14:paraId="3710D534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function </w:t>
            </w:r>
            <w:proofErr w:type="spellStart"/>
            <w:r w:rsidRPr="00363F03">
              <w:t>zibo_enqueue_</w:t>
            </w:r>
            <w:proofErr w:type="gramStart"/>
            <w:r w:rsidRPr="00363F03">
              <w:t>assets</w:t>
            </w:r>
            <w:proofErr w:type="spellEnd"/>
            <w:r w:rsidRPr="00363F03">
              <w:t>(</w:t>
            </w:r>
            <w:proofErr w:type="gramEnd"/>
            <w:r w:rsidRPr="00363F03">
              <w:t>) {</w:t>
            </w:r>
          </w:p>
          <w:p w14:paraId="1BD00D86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17A39B29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// Theme stylesheet.</w:t>
            </w:r>
          </w:p>
          <w:p w14:paraId="7A842053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    </w:t>
            </w:r>
            <w:proofErr w:type="spellStart"/>
            <w:r w:rsidRPr="00363F03">
              <w:t>wp_enqueue_</w:t>
            </w:r>
            <w:proofErr w:type="gramStart"/>
            <w:r w:rsidRPr="00363F03">
              <w:t>style</w:t>
            </w:r>
            <w:proofErr w:type="spellEnd"/>
            <w:r w:rsidRPr="00363F03">
              <w:t>(</w:t>
            </w:r>
            <w:proofErr w:type="gramEnd"/>
          </w:p>
          <w:p w14:paraId="39D90557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'</w:t>
            </w:r>
            <w:proofErr w:type="spellStart"/>
            <w:proofErr w:type="gramStart"/>
            <w:r w:rsidRPr="00363F03">
              <w:t>zibo</w:t>
            </w:r>
            <w:proofErr w:type="spellEnd"/>
            <w:proofErr w:type="gramEnd"/>
            <w:r w:rsidRPr="00363F03">
              <w:t>-style',</w:t>
            </w:r>
          </w:p>
          <w:p w14:paraId="55AEB7BE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ZIBO_THEME_</w:t>
            </w:r>
            <w:proofErr w:type="gramStart"/>
            <w:r w:rsidRPr="00363F03">
              <w:t>URI .</w:t>
            </w:r>
            <w:proofErr w:type="gramEnd"/>
            <w:r w:rsidRPr="00363F03">
              <w:t xml:space="preserve"> 'assets/</w:t>
            </w:r>
            <w:proofErr w:type="spellStart"/>
            <w:r w:rsidRPr="00363F03">
              <w:t>css</w:t>
            </w:r>
            <w:proofErr w:type="spellEnd"/>
            <w:r w:rsidRPr="00363F03">
              <w:t>/style.min.css',</w:t>
            </w:r>
          </w:p>
          <w:p w14:paraId="2ACBC566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        </w:t>
            </w:r>
            <w:proofErr w:type="gramStart"/>
            <w:r w:rsidRPr="00363F03">
              <w:t>array(</w:t>
            </w:r>
            <w:proofErr w:type="gramEnd"/>
            <w:r w:rsidRPr="00363F03">
              <w:t>),</w:t>
            </w:r>
          </w:p>
          <w:p w14:paraId="66609792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ZIBO_THEME_VERSION</w:t>
            </w:r>
          </w:p>
          <w:p w14:paraId="22A39AC0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);</w:t>
            </w:r>
          </w:p>
          <w:p w14:paraId="79748200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05AC3A6E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lastRenderedPageBreak/>
              <w:t>    // Theme script.</w:t>
            </w:r>
          </w:p>
          <w:p w14:paraId="3B4A4E53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    </w:t>
            </w:r>
            <w:proofErr w:type="spellStart"/>
            <w:r w:rsidRPr="00363F03">
              <w:t>wp_enqueue_</w:t>
            </w:r>
            <w:proofErr w:type="gramStart"/>
            <w:r w:rsidRPr="00363F03">
              <w:t>script</w:t>
            </w:r>
            <w:proofErr w:type="spellEnd"/>
            <w:r w:rsidRPr="00363F03">
              <w:t>(</w:t>
            </w:r>
            <w:proofErr w:type="gramEnd"/>
          </w:p>
          <w:p w14:paraId="2CABA11E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'</w:t>
            </w:r>
            <w:proofErr w:type="spellStart"/>
            <w:proofErr w:type="gramStart"/>
            <w:r w:rsidRPr="00363F03">
              <w:t>zibo</w:t>
            </w:r>
            <w:proofErr w:type="spellEnd"/>
            <w:proofErr w:type="gramEnd"/>
            <w:r w:rsidRPr="00363F03">
              <w:t>-script',</w:t>
            </w:r>
          </w:p>
          <w:p w14:paraId="4F50C301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ZIBO_THEME_</w:t>
            </w:r>
            <w:proofErr w:type="gramStart"/>
            <w:r w:rsidRPr="00363F03">
              <w:t>URI .</w:t>
            </w:r>
            <w:proofErr w:type="gramEnd"/>
            <w:r w:rsidRPr="00363F03">
              <w:t xml:space="preserve"> 'assets/</w:t>
            </w:r>
            <w:proofErr w:type="spellStart"/>
            <w:r w:rsidRPr="00363F03">
              <w:t>js</w:t>
            </w:r>
            <w:proofErr w:type="spellEnd"/>
            <w:r w:rsidRPr="00363F03">
              <w:t>/script.min.js',</w:t>
            </w:r>
          </w:p>
          <w:p w14:paraId="6855E5A9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 xml:space="preserve">        </w:t>
            </w:r>
            <w:proofErr w:type="gramStart"/>
            <w:r w:rsidRPr="00363F03">
              <w:t>array(</w:t>
            </w:r>
            <w:proofErr w:type="gramEnd"/>
            <w:r w:rsidRPr="00363F03">
              <w:t>),</w:t>
            </w:r>
          </w:p>
          <w:p w14:paraId="42587E9A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ZIBO_THEME_VERSION,</w:t>
            </w:r>
          </w:p>
          <w:p w14:paraId="57FDBD99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    true</w:t>
            </w:r>
          </w:p>
          <w:p w14:paraId="3C5F86C0" w14:textId="77777777" w:rsidR="00363F03" w:rsidRPr="00363F03" w:rsidRDefault="00363F03" w:rsidP="00F976B4">
            <w:pPr>
              <w:pStyle w:val="code"/>
              <w:rPr>
                <w:b/>
                <w:bCs w:val="0"/>
              </w:rPr>
            </w:pPr>
            <w:r w:rsidRPr="00363F03">
              <w:t>    );</w:t>
            </w:r>
          </w:p>
          <w:p w14:paraId="37C14A5E" w14:textId="77777777" w:rsidR="00363F03" w:rsidRPr="00363F03" w:rsidRDefault="00363F03" w:rsidP="00F976B4">
            <w:pPr>
              <w:pStyle w:val="code"/>
              <w:rPr>
                <w:bCs w:val="0"/>
              </w:rPr>
            </w:pPr>
          </w:p>
          <w:p w14:paraId="130E3639" w14:textId="0EFEF5F9" w:rsidR="007E48D2" w:rsidRPr="00363F03" w:rsidRDefault="00363F03" w:rsidP="00F976B4">
            <w:pPr>
              <w:pStyle w:val="code"/>
              <w:rPr>
                <w:bCs w:val="0"/>
              </w:rPr>
            </w:pPr>
            <w:r w:rsidRPr="00363F03">
              <w:t>}</w:t>
            </w:r>
          </w:p>
        </w:tc>
      </w:tr>
    </w:tbl>
    <w:p w14:paraId="20B29BE1" w14:textId="77777777" w:rsidR="007E48D2" w:rsidRDefault="007E48D2" w:rsidP="007E48D2"/>
    <w:p w14:paraId="15909879" w14:textId="7B64AF60" w:rsidR="00363F03" w:rsidRDefault="00363F03" w:rsidP="00363F03">
      <w:pPr>
        <w:pStyle w:val="Heading3"/>
        <w:rPr>
          <w:rtl/>
        </w:rPr>
      </w:pPr>
      <w:r>
        <w:rPr>
          <w:rFonts w:hint="cs"/>
          <w:rtl/>
        </w:rPr>
        <w:t xml:space="preserve">محتویات فایل </w:t>
      </w:r>
      <w:proofErr w:type="spellStart"/>
      <w:r w:rsidRPr="00363F03">
        <w:t>inc</w:t>
      </w:r>
      <w:proofErr w:type="spellEnd"/>
      <w:r w:rsidRPr="00363F03">
        <w:t>/theme-</w:t>
      </w:r>
      <w:proofErr w:type="spellStart"/>
      <w:r w:rsidRPr="00363F03">
        <w:t>support.php</w:t>
      </w:r>
      <w:proofErr w:type="spellEnd"/>
    </w:p>
    <w:p w14:paraId="0DE3B047" w14:textId="77777777" w:rsidR="00363F03" w:rsidRPr="00363F03" w:rsidRDefault="00363F03" w:rsidP="00363F03">
      <w:pPr>
        <w:rPr>
          <w:rtl/>
        </w:rPr>
      </w:pPr>
    </w:p>
    <w:p w14:paraId="556C6EAA" w14:textId="77777777" w:rsidR="00363F03" w:rsidRPr="00363F03" w:rsidRDefault="00363F03" w:rsidP="00363F03">
      <w:pPr>
        <w:rPr>
          <w:b/>
        </w:rPr>
      </w:pPr>
    </w:p>
    <w:p w14:paraId="7FA836F0" w14:textId="77777777" w:rsidR="00363F03" w:rsidRPr="0006201D" w:rsidRDefault="00363F03" w:rsidP="007E48D2">
      <w:pPr>
        <w:rPr>
          <w:rtl/>
        </w:rPr>
      </w:pPr>
    </w:p>
    <w:sectPr w:rsidR="00363F03" w:rsidRPr="00062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a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-bad kh@t2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pHalls 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BD8"/>
    <w:multiLevelType w:val="hybridMultilevel"/>
    <w:tmpl w:val="BC14BC48"/>
    <w:lvl w:ilvl="0" w:tplc="9348C2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F7B95"/>
    <w:multiLevelType w:val="hybridMultilevel"/>
    <w:tmpl w:val="C332E73E"/>
    <w:lvl w:ilvl="0" w:tplc="3C56238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74F55"/>
    <w:multiLevelType w:val="hybridMultilevel"/>
    <w:tmpl w:val="FCE0E6CA"/>
    <w:lvl w:ilvl="0" w:tplc="602620B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120322">
    <w:abstractNumId w:val="2"/>
  </w:num>
  <w:num w:numId="2" w16cid:durableId="2144538902">
    <w:abstractNumId w:val="1"/>
  </w:num>
  <w:num w:numId="3" w16cid:durableId="181995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F1"/>
    <w:rsid w:val="0006201D"/>
    <w:rsid w:val="000F1DA6"/>
    <w:rsid w:val="000F5036"/>
    <w:rsid w:val="001057E4"/>
    <w:rsid w:val="00131E8B"/>
    <w:rsid w:val="00152F37"/>
    <w:rsid w:val="00160A97"/>
    <w:rsid w:val="00177FD1"/>
    <w:rsid w:val="001D34CF"/>
    <w:rsid w:val="003079EF"/>
    <w:rsid w:val="00323D7A"/>
    <w:rsid w:val="00363F03"/>
    <w:rsid w:val="00471B5C"/>
    <w:rsid w:val="004733A9"/>
    <w:rsid w:val="005034CE"/>
    <w:rsid w:val="005B3B17"/>
    <w:rsid w:val="006E37CF"/>
    <w:rsid w:val="00767F42"/>
    <w:rsid w:val="007E48D2"/>
    <w:rsid w:val="00897BDF"/>
    <w:rsid w:val="008D0451"/>
    <w:rsid w:val="0091249D"/>
    <w:rsid w:val="0097237D"/>
    <w:rsid w:val="0098629F"/>
    <w:rsid w:val="009B457C"/>
    <w:rsid w:val="00B2496E"/>
    <w:rsid w:val="00BC1BF1"/>
    <w:rsid w:val="00D53E0A"/>
    <w:rsid w:val="00EA548C"/>
    <w:rsid w:val="00F90970"/>
    <w:rsid w:val="00F976B4"/>
    <w:rsid w:val="00FC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8D2D"/>
  <w15:chartTrackingRefBased/>
  <w15:docId w15:val="{9FEAA272-08ED-49F3-B9E8-29B1EBE9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am" w:eastAsiaTheme="minorHAnsi" w:hAnsi="Kalam" w:cs="A-bad kh@t2"/>
        <w:bCs/>
        <w:kern w:val="2"/>
        <w:sz w:val="40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17"/>
    <w:pPr>
      <w:bidi/>
    </w:pPr>
    <w:rPr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D7A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B3B17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23D7A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7A"/>
    <w:rPr>
      <w:rFonts w:cs="pHalls Khodkar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5B3B17"/>
    <w:rPr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323D7A"/>
    <w:rPr>
      <w:rFonts w:cs="pHalls Khodkar"/>
      <w:sz w:val="40"/>
      <w:szCs w:val="40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3D7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2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7A"/>
    <w:rPr>
      <w:b/>
      <w:bCs w:val="0"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F976B4"/>
    <w:pPr>
      <w:bidi w:val="0"/>
      <w:spacing w:after="0" w:line="240" w:lineRule="auto"/>
    </w:pPr>
    <w:rPr>
      <w:rFonts w:ascii="Courier New" w:hAnsi="Courier New" w:cs="Courier New"/>
      <w:sz w:val="22"/>
      <w:szCs w:val="22"/>
    </w:rPr>
  </w:style>
  <w:style w:type="character" w:customStyle="1" w:styleId="codeChar">
    <w:name w:val="code Char"/>
    <w:basedOn w:val="DefaultParagraphFont"/>
    <w:link w:val="code"/>
    <w:rsid w:val="00F976B4"/>
    <w:rPr>
      <w:rFonts w:ascii="Courier New" w:hAnsi="Courier New" w:cs="Courier New"/>
      <w:sz w:val="22"/>
      <w:szCs w:val="22"/>
      <w:lang w:bidi="fa-IR"/>
    </w:rPr>
  </w:style>
  <w:style w:type="character" w:styleId="Hyperlink">
    <w:name w:val="Hyperlink"/>
    <w:basedOn w:val="DefaultParagraphFont"/>
    <w:uiPriority w:val="99"/>
    <w:unhideWhenUsed/>
    <w:rsid w:val="00BC1B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B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3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7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7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manbalahang/zibo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bpc\Documents\Custom%20Office%20Templates\&#1583;&#1608;&#1586;&#1576;&#1575;&#1606;&#1607;%20&#1705;&#1583;&#1606;&#1608;&#1740;&#1587;&#174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دوزبانه کدنویسی.dotx</Template>
  <TotalTime>223</TotalTime>
  <Pages>13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webpc</dc:creator>
  <cp:keywords/>
  <dc:description/>
  <cp:lastModifiedBy>webpc</cp:lastModifiedBy>
  <cp:revision>11</cp:revision>
  <dcterms:created xsi:type="dcterms:W3CDTF">2026-06-13T09:35:00Z</dcterms:created>
  <dcterms:modified xsi:type="dcterms:W3CDTF">2026-06-14T05:29:00Z</dcterms:modified>
</cp:coreProperties>
</file>